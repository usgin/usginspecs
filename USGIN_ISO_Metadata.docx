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C1044C"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6903D4">
        <w:rPr>
          <w:noProof/>
        </w:rPr>
        <w:t>1/23/2014 9:46 AM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B93E08" w:rsidP="00B833C7">
      <w:pPr>
        <w:pStyle w:val="Titlepageinfodescription"/>
      </w:pPr>
      <w:r>
        <w:t>Live trunk version, post 1.2 edits</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r w:rsidR="00B93E08">
        <w:t>.x</w:t>
      </w:r>
      <w:r w:rsidR="00C2578B">
        <w:t xml:space="preserve">   </w:t>
      </w:r>
      <w:r w:rsidR="00C2578B" w:rsidRPr="00C2578B">
        <w:t>http://repository.usgin.org/uri_gin/usgin/dlio/337</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687C26" w:rsidP="00346861">
            <w:pPr>
              <w:rPr>
                <w:sz w:val="16"/>
                <w:szCs w:val="16"/>
                <w:lang w:eastAsia="ja-JP"/>
              </w:rPr>
            </w:pPr>
            <w:r>
              <w:rPr>
                <w:sz w:val="16"/>
                <w:szCs w:val="16"/>
                <w:lang w:eastAsia="ja-JP"/>
              </w:rPr>
              <w:t>Stephen Richa</w:t>
            </w:r>
            <w:r w:rsidR="00102D07">
              <w:rPr>
                <w:sz w:val="16"/>
                <w:szCs w:val="16"/>
                <w:lang w:eastAsia="ja-JP"/>
              </w:rPr>
              <w:t>rd</w:t>
            </w:r>
          </w:p>
        </w:tc>
      </w:tr>
      <w:tr w:rsidR="00687C26" w:rsidRPr="00CB2F1D" w:rsidTr="000E528C">
        <w:tc>
          <w:tcPr>
            <w:tcW w:w="1008" w:type="dxa"/>
          </w:tcPr>
          <w:p w:rsidR="00687C26" w:rsidRDefault="00687C26" w:rsidP="00A273CD">
            <w:pPr>
              <w:rPr>
                <w:sz w:val="16"/>
                <w:szCs w:val="16"/>
                <w:lang w:eastAsia="ja-JP"/>
              </w:rPr>
            </w:pPr>
          </w:p>
        </w:tc>
        <w:tc>
          <w:tcPr>
            <w:tcW w:w="1080" w:type="dxa"/>
          </w:tcPr>
          <w:p w:rsidR="00687C26" w:rsidRDefault="00687C26" w:rsidP="009552BB">
            <w:pPr>
              <w:rPr>
                <w:sz w:val="16"/>
                <w:szCs w:val="16"/>
                <w:lang w:eastAsia="ja-JP"/>
              </w:rPr>
            </w:pPr>
            <w:r>
              <w:rPr>
                <w:sz w:val="16"/>
                <w:szCs w:val="16"/>
                <w:lang w:eastAsia="ja-JP"/>
              </w:rPr>
              <w:t>2014-01-23</w:t>
            </w:r>
          </w:p>
        </w:tc>
        <w:tc>
          <w:tcPr>
            <w:tcW w:w="6120" w:type="dxa"/>
          </w:tcPr>
          <w:p w:rsidR="00687C26" w:rsidRDefault="00687C26" w:rsidP="0076401E">
            <w:pPr>
              <w:tabs>
                <w:tab w:val="left" w:pos="2064"/>
              </w:tabs>
              <w:rPr>
                <w:sz w:val="16"/>
                <w:szCs w:val="16"/>
                <w:lang w:eastAsia="ja-JP"/>
              </w:rPr>
            </w:pPr>
            <w:r>
              <w:rPr>
                <w:sz w:val="16"/>
                <w:szCs w:val="16"/>
                <w:lang w:eastAsia="ja-JP"/>
              </w:rPr>
              <w:t>Add hierarchyLevelName string values for use in metadata document in Table 1</w:t>
            </w:r>
          </w:p>
        </w:tc>
        <w:tc>
          <w:tcPr>
            <w:tcW w:w="2076" w:type="dxa"/>
          </w:tcPr>
          <w:p w:rsidR="00687C26" w:rsidRDefault="00687C26" w:rsidP="00346861">
            <w:pPr>
              <w:rPr>
                <w:sz w:val="16"/>
                <w:szCs w:val="16"/>
                <w:lang w:eastAsia="ja-JP"/>
              </w:rPr>
            </w:pPr>
            <w:r>
              <w:rPr>
                <w:sz w:val="16"/>
                <w:szCs w:val="16"/>
                <w:lang w:eastAsia="ja-JP"/>
              </w:rPr>
              <w:t>Stephen Richard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C1044C"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C1044C"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1044C" w:rsidRDefault="00FE320C">
      <w:pPr>
        <w:pStyle w:val="TOC1"/>
        <w:tabs>
          <w:tab w:val="left" w:pos="480"/>
          <w:tab w:val="right" w:leader="dot" w:pos="9350"/>
        </w:tabs>
        <w:rPr>
          <w:rFonts w:asciiTheme="minorHAnsi" w:eastAsiaTheme="minorEastAsia" w:hAnsiTheme="minorHAnsi" w:cstheme="minorBidi"/>
          <w:noProof/>
          <w:color w:val="auto"/>
          <w:szCs w:val="22"/>
        </w:rPr>
      </w:pPr>
      <w:r w:rsidRPr="00CB2F1D">
        <w:fldChar w:fldCharType="begin"/>
      </w:r>
      <w:r w:rsidR="0032148F" w:rsidRPr="00CB2F1D">
        <w:instrText xml:space="preserve"> TOC \o "1-3" \h \z \u </w:instrText>
      </w:r>
      <w:r w:rsidRPr="00CB2F1D">
        <w:fldChar w:fldCharType="separate"/>
      </w:r>
      <w:hyperlink w:anchor="_Toc381426740" w:history="1">
        <w:r w:rsidR="00C1044C" w:rsidRPr="003C59F5">
          <w:rPr>
            <w:rStyle w:val="Hyperlink"/>
            <w:noProof/>
          </w:rPr>
          <w:t>1</w:t>
        </w:r>
        <w:r w:rsidR="00C1044C">
          <w:rPr>
            <w:rFonts w:asciiTheme="minorHAnsi" w:eastAsiaTheme="minorEastAsia" w:hAnsiTheme="minorHAnsi" w:cstheme="minorBidi"/>
            <w:noProof/>
            <w:color w:val="auto"/>
            <w:szCs w:val="22"/>
          </w:rPr>
          <w:tab/>
        </w:r>
        <w:r w:rsidR="00C1044C" w:rsidRPr="003C59F5">
          <w:rPr>
            <w:rStyle w:val="Hyperlink"/>
            <w:noProof/>
          </w:rPr>
          <w:t>Introduction</w:t>
        </w:r>
        <w:r w:rsidR="00C1044C">
          <w:rPr>
            <w:noProof/>
            <w:webHidden/>
          </w:rPr>
          <w:tab/>
        </w:r>
        <w:r w:rsidR="00C1044C">
          <w:rPr>
            <w:noProof/>
            <w:webHidden/>
          </w:rPr>
          <w:fldChar w:fldCharType="begin"/>
        </w:r>
        <w:r w:rsidR="00C1044C">
          <w:rPr>
            <w:noProof/>
            <w:webHidden/>
          </w:rPr>
          <w:instrText xml:space="preserve"> PAGEREF _Toc381426740 \h </w:instrText>
        </w:r>
        <w:r w:rsidR="00C1044C">
          <w:rPr>
            <w:noProof/>
            <w:webHidden/>
          </w:rPr>
        </w:r>
        <w:r w:rsidR="00C1044C">
          <w:rPr>
            <w:noProof/>
            <w:webHidden/>
          </w:rPr>
          <w:fldChar w:fldCharType="separate"/>
        </w:r>
        <w:r w:rsidR="00C1044C">
          <w:rPr>
            <w:noProof/>
            <w:webHidden/>
          </w:rPr>
          <w:t>8</w:t>
        </w:r>
        <w:r w:rsidR="00C1044C">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1" w:history="1">
        <w:r w:rsidRPr="003C59F5">
          <w:rPr>
            <w:rStyle w:val="Hyperlink"/>
            <w:noProof/>
          </w:rPr>
          <w:t>1.1 Normative References</w:t>
        </w:r>
        <w:r>
          <w:rPr>
            <w:noProof/>
            <w:webHidden/>
          </w:rPr>
          <w:tab/>
        </w:r>
        <w:r>
          <w:rPr>
            <w:noProof/>
            <w:webHidden/>
          </w:rPr>
          <w:fldChar w:fldCharType="begin"/>
        </w:r>
        <w:r>
          <w:rPr>
            <w:noProof/>
            <w:webHidden/>
          </w:rPr>
          <w:instrText xml:space="preserve"> PAGEREF _Toc381426741 \h </w:instrText>
        </w:r>
        <w:r>
          <w:rPr>
            <w:noProof/>
            <w:webHidden/>
          </w:rPr>
        </w:r>
        <w:r>
          <w:rPr>
            <w:noProof/>
            <w:webHidden/>
          </w:rPr>
          <w:fldChar w:fldCharType="separate"/>
        </w:r>
        <w:r>
          <w:rPr>
            <w:noProof/>
            <w:webHidden/>
          </w:rPr>
          <w:t>8</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2" w:history="1">
        <w:r w:rsidRPr="003C59F5">
          <w:rPr>
            <w:rStyle w:val="Hyperlink"/>
            <w:noProof/>
            <w:lang w:eastAsia="ja-JP"/>
          </w:rPr>
          <w:t>1.2 Purpose</w:t>
        </w:r>
        <w:r>
          <w:rPr>
            <w:noProof/>
            <w:webHidden/>
          </w:rPr>
          <w:tab/>
        </w:r>
        <w:r>
          <w:rPr>
            <w:noProof/>
            <w:webHidden/>
          </w:rPr>
          <w:fldChar w:fldCharType="begin"/>
        </w:r>
        <w:r>
          <w:rPr>
            <w:noProof/>
            <w:webHidden/>
          </w:rPr>
          <w:instrText xml:space="preserve"> PAGEREF _Toc381426742 \h </w:instrText>
        </w:r>
        <w:r>
          <w:rPr>
            <w:noProof/>
            <w:webHidden/>
          </w:rPr>
        </w:r>
        <w:r>
          <w:rPr>
            <w:noProof/>
            <w:webHidden/>
          </w:rPr>
          <w:fldChar w:fldCharType="separate"/>
        </w:r>
        <w:r>
          <w:rPr>
            <w:noProof/>
            <w:webHidden/>
          </w:rPr>
          <w:t>9</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3" w:history="1">
        <w:r w:rsidRPr="003C59F5">
          <w:rPr>
            <w:rStyle w:val="Hyperlink"/>
            <w:noProof/>
            <w:lang w:eastAsia="ja-JP"/>
          </w:rPr>
          <w:t>1.3</w:t>
        </w:r>
        <w:r w:rsidRPr="003C59F5">
          <w:rPr>
            <w:rStyle w:val="Hyperlink"/>
            <w:noProof/>
          </w:rPr>
          <w:t xml:space="preserve"> Terminology</w:t>
        </w:r>
        <w:r>
          <w:rPr>
            <w:noProof/>
            <w:webHidden/>
          </w:rPr>
          <w:tab/>
        </w:r>
        <w:r>
          <w:rPr>
            <w:noProof/>
            <w:webHidden/>
          </w:rPr>
          <w:fldChar w:fldCharType="begin"/>
        </w:r>
        <w:r>
          <w:rPr>
            <w:noProof/>
            <w:webHidden/>
          </w:rPr>
          <w:instrText xml:space="preserve"> PAGEREF _Toc381426743 \h </w:instrText>
        </w:r>
        <w:r>
          <w:rPr>
            <w:noProof/>
            <w:webHidden/>
          </w:rPr>
        </w:r>
        <w:r>
          <w:rPr>
            <w:noProof/>
            <w:webHidden/>
          </w:rPr>
          <w:fldChar w:fldCharType="separate"/>
        </w:r>
        <w:r>
          <w:rPr>
            <w:noProof/>
            <w:webHidden/>
          </w:rPr>
          <w:t>9</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4" w:history="1">
        <w:r w:rsidRPr="003C59F5">
          <w:rPr>
            <w:rStyle w:val="Hyperlink"/>
            <w:noProof/>
          </w:rPr>
          <w:t>1.4 ISO Schemas Location</w:t>
        </w:r>
        <w:r>
          <w:rPr>
            <w:noProof/>
            <w:webHidden/>
          </w:rPr>
          <w:tab/>
        </w:r>
        <w:r>
          <w:rPr>
            <w:noProof/>
            <w:webHidden/>
          </w:rPr>
          <w:fldChar w:fldCharType="begin"/>
        </w:r>
        <w:r>
          <w:rPr>
            <w:noProof/>
            <w:webHidden/>
          </w:rPr>
          <w:instrText xml:space="preserve"> PAGEREF _Toc381426744 \h </w:instrText>
        </w:r>
        <w:r>
          <w:rPr>
            <w:noProof/>
            <w:webHidden/>
          </w:rPr>
        </w:r>
        <w:r>
          <w:rPr>
            <w:noProof/>
            <w:webHidden/>
          </w:rPr>
          <w:fldChar w:fldCharType="separate"/>
        </w:r>
        <w:r>
          <w:rPr>
            <w:noProof/>
            <w:webHidden/>
          </w:rPr>
          <w:t>10</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45" w:history="1">
        <w:r w:rsidRPr="003C59F5">
          <w:rPr>
            <w:rStyle w:val="Hyperlink"/>
            <w:noProof/>
            <w:lang w:eastAsia="ja-JP"/>
          </w:rPr>
          <w:t>2</w:t>
        </w:r>
        <w:r>
          <w:rPr>
            <w:rFonts w:asciiTheme="minorHAnsi" w:eastAsiaTheme="minorEastAsia" w:hAnsiTheme="minorHAnsi" w:cstheme="minorBidi"/>
            <w:noProof/>
            <w:color w:val="auto"/>
            <w:szCs w:val="22"/>
          </w:rPr>
          <w:tab/>
        </w:r>
        <w:r w:rsidRPr="003C59F5">
          <w:rPr>
            <w:rStyle w:val="Hyperlink"/>
            <w:noProof/>
          </w:rPr>
          <w:t>Overview of the Profile</w:t>
        </w:r>
        <w:r>
          <w:rPr>
            <w:noProof/>
            <w:webHidden/>
          </w:rPr>
          <w:tab/>
        </w:r>
        <w:r>
          <w:rPr>
            <w:noProof/>
            <w:webHidden/>
          </w:rPr>
          <w:fldChar w:fldCharType="begin"/>
        </w:r>
        <w:r>
          <w:rPr>
            <w:noProof/>
            <w:webHidden/>
          </w:rPr>
          <w:instrText xml:space="preserve"> PAGEREF _Toc381426745 \h </w:instrText>
        </w:r>
        <w:r>
          <w:rPr>
            <w:noProof/>
            <w:webHidden/>
          </w:rPr>
        </w:r>
        <w:r>
          <w:rPr>
            <w:noProof/>
            <w:webHidden/>
          </w:rPr>
          <w:fldChar w:fldCharType="separate"/>
        </w:r>
        <w:r>
          <w:rPr>
            <w:noProof/>
            <w:webHidden/>
          </w:rPr>
          <w:t>12</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6" w:history="1">
        <w:r w:rsidRPr="003C59F5">
          <w:rPr>
            <w:rStyle w:val="Hyperlink"/>
            <w:noProof/>
            <w:lang w:eastAsia="ja-JP"/>
          </w:rPr>
          <w:t>2.1 Quick Reference</w:t>
        </w:r>
        <w:r>
          <w:rPr>
            <w:noProof/>
            <w:webHidden/>
          </w:rPr>
          <w:tab/>
        </w:r>
        <w:r>
          <w:rPr>
            <w:noProof/>
            <w:webHidden/>
          </w:rPr>
          <w:fldChar w:fldCharType="begin"/>
        </w:r>
        <w:r>
          <w:rPr>
            <w:noProof/>
            <w:webHidden/>
          </w:rPr>
          <w:instrText xml:space="preserve"> PAGEREF _Toc381426746 \h </w:instrText>
        </w:r>
        <w:r>
          <w:rPr>
            <w:noProof/>
            <w:webHidden/>
          </w:rPr>
        </w:r>
        <w:r>
          <w:rPr>
            <w:noProof/>
            <w:webHidden/>
          </w:rPr>
          <w:fldChar w:fldCharType="separate"/>
        </w:r>
        <w:r>
          <w:rPr>
            <w:noProof/>
            <w:webHidden/>
          </w:rPr>
          <w:t>12</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47" w:history="1">
        <w:r w:rsidRPr="003C59F5">
          <w:rPr>
            <w:rStyle w:val="Hyperlink"/>
            <w:noProof/>
          </w:rPr>
          <w:t>2.1.1 Non-service resources</w:t>
        </w:r>
        <w:r>
          <w:rPr>
            <w:noProof/>
            <w:webHidden/>
          </w:rPr>
          <w:tab/>
        </w:r>
        <w:r>
          <w:rPr>
            <w:noProof/>
            <w:webHidden/>
          </w:rPr>
          <w:fldChar w:fldCharType="begin"/>
        </w:r>
        <w:r>
          <w:rPr>
            <w:noProof/>
            <w:webHidden/>
          </w:rPr>
          <w:instrText xml:space="preserve"> PAGEREF _Toc381426747 \h </w:instrText>
        </w:r>
        <w:r>
          <w:rPr>
            <w:noProof/>
            <w:webHidden/>
          </w:rPr>
        </w:r>
        <w:r>
          <w:rPr>
            <w:noProof/>
            <w:webHidden/>
          </w:rPr>
          <w:fldChar w:fldCharType="separate"/>
        </w:r>
        <w:r>
          <w:rPr>
            <w:noProof/>
            <w:webHidden/>
          </w:rPr>
          <w:t>14</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48" w:history="1">
        <w:r w:rsidRPr="003C59F5">
          <w:rPr>
            <w:rStyle w:val="Hyperlink"/>
            <w:noProof/>
            <w:lang w:eastAsia="ja-JP"/>
          </w:rPr>
          <w:t>2.1.2 Service Resources</w:t>
        </w:r>
        <w:r>
          <w:rPr>
            <w:noProof/>
            <w:webHidden/>
          </w:rPr>
          <w:tab/>
        </w:r>
        <w:r>
          <w:rPr>
            <w:noProof/>
            <w:webHidden/>
          </w:rPr>
          <w:fldChar w:fldCharType="begin"/>
        </w:r>
        <w:r>
          <w:rPr>
            <w:noProof/>
            <w:webHidden/>
          </w:rPr>
          <w:instrText xml:space="preserve"> PAGEREF _Toc381426748 \h </w:instrText>
        </w:r>
        <w:r>
          <w:rPr>
            <w:noProof/>
            <w:webHidden/>
          </w:rPr>
        </w:r>
        <w:r>
          <w:rPr>
            <w:noProof/>
            <w:webHidden/>
          </w:rPr>
          <w:fldChar w:fldCharType="separate"/>
        </w:r>
        <w:r>
          <w:rPr>
            <w:noProof/>
            <w:webHidden/>
          </w:rPr>
          <w:t>14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49" w:history="1">
        <w:r w:rsidRPr="003C59F5">
          <w:rPr>
            <w:rStyle w:val="Hyperlink"/>
            <w:noProof/>
          </w:rPr>
          <w:t>2.2 USGIN specification constraints and recommendations</w:t>
        </w:r>
        <w:r>
          <w:rPr>
            <w:noProof/>
            <w:webHidden/>
          </w:rPr>
          <w:tab/>
        </w:r>
        <w:r>
          <w:rPr>
            <w:noProof/>
            <w:webHidden/>
          </w:rPr>
          <w:fldChar w:fldCharType="begin"/>
        </w:r>
        <w:r>
          <w:rPr>
            <w:noProof/>
            <w:webHidden/>
          </w:rPr>
          <w:instrText xml:space="preserve"> PAGEREF _Toc381426749 \h </w:instrText>
        </w:r>
        <w:r>
          <w:rPr>
            <w:noProof/>
            <w:webHidden/>
          </w:rPr>
        </w:r>
        <w:r>
          <w:rPr>
            <w:noProof/>
            <w:webHidden/>
          </w:rPr>
          <w:fldChar w:fldCharType="separate"/>
        </w:r>
        <w:r>
          <w:rPr>
            <w:noProof/>
            <w:webHidden/>
          </w:rPr>
          <w:t>15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0" w:history="1">
        <w:r w:rsidRPr="003C59F5">
          <w:rPr>
            <w:rStyle w:val="Hyperlink"/>
            <w:noProof/>
          </w:rPr>
          <w:t>2.3 USGIN specification extensions</w:t>
        </w:r>
        <w:r>
          <w:rPr>
            <w:noProof/>
            <w:webHidden/>
          </w:rPr>
          <w:tab/>
        </w:r>
        <w:r>
          <w:rPr>
            <w:noProof/>
            <w:webHidden/>
          </w:rPr>
          <w:fldChar w:fldCharType="begin"/>
        </w:r>
        <w:r>
          <w:rPr>
            <w:noProof/>
            <w:webHidden/>
          </w:rPr>
          <w:instrText xml:space="preserve"> PAGEREF _Toc381426750 \h </w:instrText>
        </w:r>
        <w:r>
          <w:rPr>
            <w:noProof/>
            <w:webHidden/>
          </w:rPr>
        </w:r>
        <w:r>
          <w:rPr>
            <w:noProof/>
            <w:webHidden/>
          </w:rPr>
          <w:fldChar w:fldCharType="separate"/>
        </w:r>
        <w:r>
          <w:rPr>
            <w:noProof/>
            <w:webHidden/>
          </w:rPr>
          <w:t>15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1" w:history="1">
        <w:r w:rsidRPr="003C59F5">
          <w:rPr>
            <w:rStyle w:val="Hyperlink"/>
            <w:noProof/>
            <w:lang w:eastAsia="ja-JP"/>
          </w:rPr>
          <w:t>2.4</w:t>
        </w:r>
        <w:r w:rsidRPr="003C59F5">
          <w:rPr>
            <w:rStyle w:val="Hyperlink"/>
            <w:noProof/>
          </w:rPr>
          <w:t xml:space="preserve"> General Objectives</w:t>
        </w:r>
        <w:r>
          <w:rPr>
            <w:noProof/>
            <w:webHidden/>
          </w:rPr>
          <w:tab/>
        </w:r>
        <w:r>
          <w:rPr>
            <w:noProof/>
            <w:webHidden/>
          </w:rPr>
          <w:fldChar w:fldCharType="begin"/>
        </w:r>
        <w:r>
          <w:rPr>
            <w:noProof/>
            <w:webHidden/>
          </w:rPr>
          <w:instrText xml:space="preserve"> PAGEREF _Toc381426751 \h </w:instrText>
        </w:r>
        <w:r>
          <w:rPr>
            <w:noProof/>
            <w:webHidden/>
          </w:rPr>
        </w:r>
        <w:r>
          <w:rPr>
            <w:noProof/>
            <w:webHidden/>
          </w:rPr>
          <w:fldChar w:fldCharType="separate"/>
        </w:r>
        <w:r>
          <w:rPr>
            <w:noProof/>
            <w:webHidden/>
          </w:rPr>
          <w:t>15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2" w:history="1">
        <w:r w:rsidRPr="003C59F5">
          <w:rPr>
            <w:rStyle w:val="Hyperlink"/>
            <w:noProof/>
            <w:lang w:eastAsia="ja-JP"/>
          </w:rPr>
          <w:t>2.5</w:t>
        </w:r>
        <w:r w:rsidRPr="003C59F5">
          <w:rPr>
            <w:rStyle w:val="Hyperlink"/>
            <w:noProof/>
          </w:rPr>
          <w:t xml:space="preserve"> Requirements</w:t>
        </w:r>
        <w:r>
          <w:rPr>
            <w:noProof/>
            <w:webHidden/>
          </w:rPr>
          <w:tab/>
        </w:r>
        <w:r>
          <w:rPr>
            <w:noProof/>
            <w:webHidden/>
          </w:rPr>
          <w:fldChar w:fldCharType="begin"/>
        </w:r>
        <w:r>
          <w:rPr>
            <w:noProof/>
            <w:webHidden/>
          </w:rPr>
          <w:instrText xml:space="preserve"> PAGEREF _Toc381426752 \h </w:instrText>
        </w:r>
        <w:r>
          <w:rPr>
            <w:noProof/>
            <w:webHidden/>
          </w:rPr>
        </w:r>
        <w:r>
          <w:rPr>
            <w:noProof/>
            <w:webHidden/>
          </w:rPr>
          <w:fldChar w:fldCharType="separate"/>
        </w:r>
        <w:r>
          <w:rPr>
            <w:noProof/>
            <w:webHidden/>
          </w:rPr>
          <w:t>16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3" w:history="1">
        <w:r w:rsidRPr="003C59F5">
          <w:rPr>
            <w:rStyle w:val="Hyperlink"/>
            <w:noProof/>
            <w:lang w:eastAsia="ja-JP"/>
          </w:rPr>
          <w:t>2.6 Use cases to be supported</w:t>
        </w:r>
        <w:r>
          <w:rPr>
            <w:noProof/>
            <w:webHidden/>
          </w:rPr>
          <w:tab/>
        </w:r>
        <w:r>
          <w:rPr>
            <w:noProof/>
            <w:webHidden/>
          </w:rPr>
          <w:fldChar w:fldCharType="begin"/>
        </w:r>
        <w:r>
          <w:rPr>
            <w:noProof/>
            <w:webHidden/>
          </w:rPr>
          <w:instrText xml:space="preserve"> PAGEREF _Toc381426753 \h </w:instrText>
        </w:r>
        <w:r>
          <w:rPr>
            <w:noProof/>
            <w:webHidden/>
          </w:rPr>
        </w:r>
        <w:r>
          <w:rPr>
            <w:noProof/>
            <w:webHidden/>
          </w:rPr>
          <w:fldChar w:fldCharType="separate"/>
        </w:r>
        <w:r>
          <w:rPr>
            <w:noProof/>
            <w:webHidden/>
          </w:rPr>
          <w:t>16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4" w:history="1">
        <w:r w:rsidRPr="003C59F5">
          <w:rPr>
            <w:rStyle w:val="Hyperlink"/>
            <w:noProof/>
            <w:lang w:eastAsia="ja-JP"/>
          </w:rPr>
          <w:t>2.7 Resources of interest</w:t>
        </w:r>
        <w:r>
          <w:rPr>
            <w:noProof/>
            <w:webHidden/>
          </w:rPr>
          <w:tab/>
        </w:r>
        <w:r>
          <w:rPr>
            <w:noProof/>
            <w:webHidden/>
          </w:rPr>
          <w:fldChar w:fldCharType="begin"/>
        </w:r>
        <w:r>
          <w:rPr>
            <w:noProof/>
            <w:webHidden/>
          </w:rPr>
          <w:instrText xml:space="preserve"> PAGEREF _Toc381426754 \h </w:instrText>
        </w:r>
        <w:r>
          <w:rPr>
            <w:noProof/>
            <w:webHidden/>
          </w:rPr>
        </w:r>
        <w:r>
          <w:rPr>
            <w:noProof/>
            <w:webHidden/>
          </w:rPr>
          <w:fldChar w:fldCharType="separate"/>
        </w:r>
        <w:r>
          <w:rPr>
            <w:noProof/>
            <w:webHidden/>
          </w:rPr>
          <w:t>17</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55" w:history="1">
        <w:r w:rsidRPr="003C59F5">
          <w:rPr>
            <w:rStyle w:val="Hyperlink"/>
            <w:noProof/>
          </w:rPr>
          <w:t>3</w:t>
        </w:r>
        <w:r>
          <w:rPr>
            <w:rFonts w:asciiTheme="minorHAnsi" w:eastAsiaTheme="minorEastAsia" w:hAnsiTheme="minorHAnsi" w:cstheme="minorBidi"/>
            <w:noProof/>
            <w:color w:val="auto"/>
            <w:szCs w:val="22"/>
          </w:rPr>
          <w:tab/>
        </w:r>
        <w:r w:rsidRPr="003C59F5">
          <w:rPr>
            <w:rStyle w:val="Hyperlink"/>
            <w:noProof/>
          </w:rPr>
          <w:t>USGIN Usage of Metadata Elements</w:t>
        </w:r>
        <w:r>
          <w:rPr>
            <w:noProof/>
            <w:webHidden/>
          </w:rPr>
          <w:tab/>
        </w:r>
        <w:r>
          <w:rPr>
            <w:noProof/>
            <w:webHidden/>
          </w:rPr>
          <w:fldChar w:fldCharType="begin"/>
        </w:r>
        <w:r>
          <w:rPr>
            <w:noProof/>
            <w:webHidden/>
          </w:rPr>
          <w:instrText xml:space="preserve"> PAGEREF _Toc381426755 \h </w:instrText>
        </w:r>
        <w:r>
          <w:rPr>
            <w:noProof/>
            <w:webHidden/>
          </w:rPr>
        </w:r>
        <w:r>
          <w:rPr>
            <w:noProof/>
            <w:webHidden/>
          </w:rPr>
          <w:fldChar w:fldCharType="separate"/>
        </w:r>
        <w:r>
          <w:rPr>
            <w:noProof/>
            <w:webHidden/>
          </w:rPr>
          <w:t>23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6" w:history="1">
        <w:r w:rsidRPr="003C59F5">
          <w:rPr>
            <w:rStyle w:val="Hyperlink"/>
            <w:noProof/>
          </w:rPr>
          <w:t>3.1 Core spatial dataset, dataset series, and service elements</w:t>
        </w:r>
        <w:r>
          <w:rPr>
            <w:noProof/>
            <w:webHidden/>
          </w:rPr>
          <w:tab/>
        </w:r>
        <w:r>
          <w:rPr>
            <w:noProof/>
            <w:webHidden/>
          </w:rPr>
          <w:fldChar w:fldCharType="begin"/>
        </w:r>
        <w:r>
          <w:rPr>
            <w:noProof/>
            <w:webHidden/>
          </w:rPr>
          <w:instrText xml:space="preserve"> PAGEREF _Toc381426756 \h </w:instrText>
        </w:r>
        <w:r>
          <w:rPr>
            <w:noProof/>
            <w:webHidden/>
          </w:rPr>
        </w:r>
        <w:r>
          <w:rPr>
            <w:noProof/>
            <w:webHidden/>
          </w:rPr>
          <w:fldChar w:fldCharType="separate"/>
        </w:r>
        <w:r>
          <w:rPr>
            <w:noProof/>
            <w:webHidden/>
          </w:rPr>
          <w:t>23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7" w:history="1">
        <w:r w:rsidRPr="003C59F5">
          <w:rPr>
            <w:rStyle w:val="Hyperlink"/>
            <w:noProof/>
          </w:rPr>
          <w:t>3.2 Dataset Identification properties (MD_DataIdentification)</w:t>
        </w:r>
        <w:r>
          <w:rPr>
            <w:noProof/>
            <w:webHidden/>
          </w:rPr>
          <w:tab/>
        </w:r>
        <w:r>
          <w:rPr>
            <w:noProof/>
            <w:webHidden/>
          </w:rPr>
          <w:fldChar w:fldCharType="begin"/>
        </w:r>
        <w:r>
          <w:rPr>
            <w:noProof/>
            <w:webHidden/>
          </w:rPr>
          <w:instrText xml:space="preserve"> PAGEREF _Toc381426757 \h </w:instrText>
        </w:r>
        <w:r>
          <w:rPr>
            <w:noProof/>
            <w:webHidden/>
          </w:rPr>
        </w:r>
        <w:r>
          <w:rPr>
            <w:noProof/>
            <w:webHidden/>
          </w:rPr>
          <w:fldChar w:fldCharType="separate"/>
        </w:r>
        <w:r>
          <w:rPr>
            <w:noProof/>
            <w:webHidden/>
          </w:rPr>
          <w:t>40</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58" w:history="1">
        <w:r w:rsidRPr="003C59F5">
          <w:rPr>
            <w:rStyle w:val="Hyperlink"/>
            <w:noProof/>
          </w:rPr>
          <w:t>3.3 Service identification elements (SV_ServiceIdentification)</w:t>
        </w:r>
        <w:r>
          <w:rPr>
            <w:noProof/>
            <w:webHidden/>
          </w:rPr>
          <w:tab/>
        </w:r>
        <w:r>
          <w:rPr>
            <w:noProof/>
            <w:webHidden/>
          </w:rPr>
          <w:fldChar w:fldCharType="begin"/>
        </w:r>
        <w:r>
          <w:rPr>
            <w:noProof/>
            <w:webHidden/>
          </w:rPr>
          <w:instrText xml:space="preserve"> PAGEREF _Toc381426758 \h </w:instrText>
        </w:r>
        <w:r>
          <w:rPr>
            <w:noProof/>
            <w:webHidden/>
          </w:rPr>
        </w:r>
        <w:r>
          <w:rPr>
            <w:noProof/>
            <w:webHidden/>
          </w:rPr>
          <w:fldChar w:fldCharType="separate"/>
        </w:r>
        <w:r>
          <w:rPr>
            <w:noProof/>
            <w:webHidden/>
          </w:rPr>
          <w:t>50</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59" w:history="1">
        <w:r w:rsidRPr="003C59F5">
          <w:rPr>
            <w:rStyle w:val="Hyperlink"/>
            <w:noProof/>
          </w:rPr>
          <w:t>4</w:t>
        </w:r>
        <w:r>
          <w:rPr>
            <w:rFonts w:asciiTheme="minorHAnsi" w:eastAsiaTheme="minorEastAsia" w:hAnsiTheme="minorHAnsi" w:cstheme="minorBidi"/>
            <w:noProof/>
            <w:color w:val="auto"/>
            <w:szCs w:val="22"/>
          </w:rPr>
          <w:tab/>
        </w:r>
        <w:r w:rsidRPr="003C59F5">
          <w:rPr>
            <w:rStyle w:val="Hyperlink"/>
            <w:noProof/>
          </w:rPr>
          <w:t>Usage notes for Metadata Elements</w:t>
        </w:r>
        <w:r>
          <w:rPr>
            <w:noProof/>
            <w:webHidden/>
          </w:rPr>
          <w:tab/>
        </w:r>
        <w:r>
          <w:rPr>
            <w:noProof/>
            <w:webHidden/>
          </w:rPr>
          <w:fldChar w:fldCharType="begin"/>
        </w:r>
        <w:r>
          <w:rPr>
            <w:noProof/>
            <w:webHidden/>
          </w:rPr>
          <w:instrText xml:space="preserve"> PAGEREF _Toc381426759 \h </w:instrText>
        </w:r>
        <w:r>
          <w:rPr>
            <w:noProof/>
            <w:webHidden/>
          </w:rPr>
        </w:r>
        <w:r>
          <w:rPr>
            <w:noProof/>
            <w:webHidden/>
          </w:rPr>
          <w:fldChar w:fldCharType="separate"/>
        </w:r>
        <w:r>
          <w:rPr>
            <w:noProof/>
            <w:webHidden/>
          </w:rPr>
          <w:t>63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0" w:history="1">
        <w:r w:rsidRPr="003C59F5">
          <w:rPr>
            <w:rStyle w:val="Hyperlink"/>
            <w:bCs/>
            <w:noProof/>
          </w:rPr>
          <w:t>4.1</w:t>
        </w:r>
        <w:r w:rsidRPr="003C59F5">
          <w:rPr>
            <w:rStyle w:val="Hyperlink"/>
            <w:noProof/>
          </w:rPr>
          <w:t xml:space="preserve"> Metadata file identifier</w:t>
        </w:r>
        <w:r>
          <w:rPr>
            <w:noProof/>
            <w:webHidden/>
          </w:rPr>
          <w:tab/>
        </w:r>
        <w:r>
          <w:rPr>
            <w:noProof/>
            <w:webHidden/>
          </w:rPr>
          <w:fldChar w:fldCharType="begin"/>
        </w:r>
        <w:r>
          <w:rPr>
            <w:noProof/>
            <w:webHidden/>
          </w:rPr>
          <w:instrText xml:space="preserve"> PAGEREF _Toc381426760 \h </w:instrText>
        </w:r>
        <w:r>
          <w:rPr>
            <w:noProof/>
            <w:webHidden/>
          </w:rPr>
        </w:r>
        <w:r>
          <w:rPr>
            <w:noProof/>
            <w:webHidden/>
          </w:rPr>
          <w:fldChar w:fldCharType="separate"/>
        </w:r>
        <w:r>
          <w:rPr>
            <w:noProof/>
            <w:webHidden/>
          </w:rPr>
          <w:t>63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1" w:history="1">
        <w:r w:rsidRPr="003C59F5">
          <w:rPr>
            <w:rStyle w:val="Hyperlink"/>
            <w:noProof/>
            <w:lang w:eastAsia="ja-JP"/>
          </w:rPr>
          <w:t>4.2 Metadata hierarchy</w:t>
        </w:r>
        <w:r>
          <w:rPr>
            <w:noProof/>
            <w:webHidden/>
          </w:rPr>
          <w:tab/>
        </w:r>
        <w:r>
          <w:rPr>
            <w:noProof/>
            <w:webHidden/>
          </w:rPr>
          <w:fldChar w:fldCharType="begin"/>
        </w:r>
        <w:r>
          <w:rPr>
            <w:noProof/>
            <w:webHidden/>
          </w:rPr>
          <w:instrText xml:space="preserve"> PAGEREF _Toc381426761 \h </w:instrText>
        </w:r>
        <w:r>
          <w:rPr>
            <w:noProof/>
            <w:webHidden/>
          </w:rPr>
        </w:r>
        <w:r>
          <w:rPr>
            <w:noProof/>
            <w:webHidden/>
          </w:rPr>
          <w:fldChar w:fldCharType="separate"/>
        </w:r>
        <w:r>
          <w:rPr>
            <w:noProof/>
            <w:webHidden/>
          </w:rPr>
          <w:t>63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2" w:history="1">
        <w:r w:rsidRPr="003C59F5">
          <w:rPr>
            <w:rStyle w:val="Hyperlink"/>
            <w:noProof/>
            <w:lang w:eastAsia="ja-JP"/>
          </w:rPr>
          <w:t>4.3 Metadata Contact vs. Resource Citation vs. Resource Contact</w:t>
        </w:r>
        <w:r>
          <w:rPr>
            <w:noProof/>
            <w:webHidden/>
          </w:rPr>
          <w:tab/>
        </w:r>
        <w:r>
          <w:rPr>
            <w:noProof/>
            <w:webHidden/>
          </w:rPr>
          <w:fldChar w:fldCharType="begin"/>
        </w:r>
        <w:r>
          <w:rPr>
            <w:noProof/>
            <w:webHidden/>
          </w:rPr>
          <w:instrText xml:space="preserve"> PAGEREF _Toc381426762 \h </w:instrText>
        </w:r>
        <w:r>
          <w:rPr>
            <w:noProof/>
            <w:webHidden/>
          </w:rPr>
        </w:r>
        <w:r>
          <w:rPr>
            <w:noProof/>
            <w:webHidden/>
          </w:rPr>
          <w:fldChar w:fldCharType="separate"/>
        </w:r>
        <w:r>
          <w:rPr>
            <w:noProof/>
            <w:webHidden/>
          </w:rPr>
          <w:t>63</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3" w:history="1">
        <w:r w:rsidRPr="003C59F5">
          <w:rPr>
            <w:rStyle w:val="Hyperlink"/>
            <w:noProof/>
          </w:rPr>
          <w:t>4.4 Resource Title</w:t>
        </w:r>
        <w:r>
          <w:rPr>
            <w:noProof/>
            <w:webHidden/>
          </w:rPr>
          <w:tab/>
        </w:r>
        <w:r>
          <w:rPr>
            <w:noProof/>
            <w:webHidden/>
          </w:rPr>
          <w:fldChar w:fldCharType="begin"/>
        </w:r>
        <w:r>
          <w:rPr>
            <w:noProof/>
            <w:webHidden/>
          </w:rPr>
          <w:instrText xml:space="preserve"> PAGEREF _Toc381426763 \h </w:instrText>
        </w:r>
        <w:r>
          <w:rPr>
            <w:noProof/>
            <w:webHidden/>
          </w:rPr>
        </w:r>
        <w:r>
          <w:rPr>
            <w:noProof/>
            <w:webHidden/>
          </w:rPr>
          <w:fldChar w:fldCharType="separate"/>
        </w:r>
        <w:r>
          <w:rPr>
            <w:noProof/>
            <w:webHidden/>
          </w:rPr>
          <w:t>64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4" w:history="1">
        <w:r w:rsidRPr="003C59F5">
          <w:rPr>
            <w:rStyle w:val="Hyperlink"/>
            <w:noProof/>
          </w:rPr>
          <w:t>4.5 Resource Abstract</w:t>
        </w:r>
        <w:r>
          <w:rPr>
            <w:noProof/>
            <w:webHidden/>
          </w:rPr>
          <w:tab/>
        </w:r>
        <w:r>
          <w:rPr>
            <w:noProof/>
            <w:webHidden/>
          </w:rPr>
          <w:fldChar w:fldCharType="begin"/>
        </w:r>
        <w:r>
          <w:rPr>
            <w:noProof/>
            <w:webHidden/>
          </w:rPr>
          <w:instrText xml:space="preserve"> PAGEREF _Toc381426764 \h </w:instrText>
        </w:r>
        <w:r>
          <w:rPr>
            <w:noProof/>
            <w:webHidden/>
          </w:rPr>
        </w:r>
        <w:r>
          <w:rPr>
            <w:noProof/>
            <w:webHidden/>
          </w:rPr>
          <w:fldChar w:fldCharType="separate"/>
        </w:r>
        <w:r>
          <w:rPr>
            <w:noProof/>
            <w:webHidden/>
          </w:rPr>
          <w:t>64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5" w:history="1">
        <w:r w:rsidRPr="003C59F5">
          <w:rPr>
            <w:rStyle w:val="Hyperlink"/>
            <w:noProof/>
          </w:rPr>
          <w:t>4.6 Resource Type</w:t>
        </w:r>
        <w:r>
          <w:rPr>
            <w:noProof/>
            <w:webHidden/>
          </w:rPr>
          <w:tab/>
        </w:r>
        <w:r>
          <w:rPr>
            <w:noProof/>
            <w:webHidden/>
          </w:rPr>
          <w:fldChar w:fldCharType="begin"/>
        </w:r>
        <w:r>
          <w:rPr>
            <w:noProof/>
            <w:webHidden/>
          </w:rPr>
          <w:instrText xml:space="preserve"> PAGEREF _Toc381426765 \h </w:instrText>
        </w:r>
        <w:r>
          <w:rPr>
            <w:noProof/>
            <w:webHidden/>
          </w:rPr>
        </w:r>
        <w:r>
          <w:rPr>
            <w:noProof/>
            <w:webHidden/>
          </w:rPr>
          <w:fldChar w:fldCharType="separate"/>
        </w:r>
        <w:r>
          <w:rPr>
            <w:noProof/>
            <w:webHidden/>
          </w:rPr>
          <w:t>64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6" w:history="1">
        <w:r w:rsidRPr="003C59F5">
          <w:rPr>
            <w:rStyle w:val="Hyperlink"/>
            <w:noProof/>
          </w:rPr>
          <w:t>4.7 Resource Locator</w:t>
        </w:r>
        <w:r>
          <w:rPr>
            <w:noProof/>
            <w:webHidden/>
          </w:rPr>
          <w:tab/>
        </w:r>
        <w:r>
          <w:rPr>
            <w:noProof/>
            <w:webHidden/>
          </w:rPr>
          <w:fldChar w:fldCharType="begin"/>
        </w:r>
        <w:r>
          <w:rPr>
            <w:noProof/>
            <w:webHidden/>
          </w:rPr>
          <w:instrText xml:space="preserve"> PAGEREF _Toc381426766 \h </w:instrText>
        </w:r>
        <w:r>
          <w:rPr>
            <w:noProof/>
            <w:webHidden/>
          </w:rPr>
        </w:r>
        <w:r>
          <w:rPr>
            <w:noProof/>
            <w:webHidden/>
          </w:rPr>
          <w:fldChar w:fldCharType="separate"/>
        </w:r>
        <w:r>
          <w:rPr>
            <w:noProof/>
            <w:webHidden/>
          </w:rPr>
          <w:t>65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7" w:history="1">
        <w:r w:rsidRPr="003C59F5">
          <w:rPr>
            <w:rStyle w:val="Hyperlink"/>
            <w:noProof/>
          </w:rPr>
          <w:t>4.8 Unique Resource Identifier</w:t>
        </w:r>
        <w:r>
          <w:rPr>
            <w:noProof/>
            <w:webHidden/>
          </w:rPr>
          <w:tab/>
        </w:r>
        <w:r>
          <w:rPr>
            <w:noProof/>
            <w:webHidden/>
          </w:rPr>
          <w:fldChar w:fldCharType="begin"/>
        </w:r>
        <w:r>
          <w:rPr>
            <w:noProof/>
            <w:webHidden/>
          </w:rPr>
          <w:instrText xml:space="preserve"> PAGEREF _Toc381426767 \h </w:instrText>
        </w:r>
        <w:r>
          <w:rPr>
            <w:noProof/>
            <w:webHidden/>
          </w:rPr>
        </w:r>
        <w:r>
          <w:rPr>
            <w:noProof/>
            <w:webHidden/>
          </w:rPr>
          <w:fldChar w:fldCharType="separate"/>
        </w:r>
        <w:r>
          <w:rPr>
            <w:noProof/>
            <w:webHidden/>
          </w:rPr>
          <w:t>65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8" w:history="1">
        <w:r w:rsidRPr="003C59F5">
          <w:rPr>
            <w:rStyle w:val="Hyperlink"/>
            <w:noProof/>
          </w:rPr>
          <w:t>4.9 Browse Graphics</w:t>
        </w:r>
        <w:r>
          <w:rPr>
            <w:noProof/>
            <w:webHidden/>
          </w:rPr>
          <w:tab/>
        </w:r>
        <w:r>
          <w:rPr>
            <w:noProof/>
            <w:webHidden/>
          </w:rPr>
          <w:fldChar w:fldCharType="begin"/>
        </w:r>
        <w:r>
          <w:rPr>
            <w:noProof/>
            <w:webHidden/>
          </w:rPr>
          <w:instrText xml:space="preserve"> PAGEREF _Toc381426768 \h </w:instrText>
        </w:r>
        <w:r>
          <w:rPr>
            <w:noProof/>
            <w:webHidden/>
          </w:rPr>
        </w:r>
        <w:r>
          <w:rPr>
            <w:noProof/>
            <w:webHidden/>
          </w:rPr>
          <w:fldChar w:fldCharType="separate"/>
        </w:r>
        <w:r>
          <w:rPr>
            <w:noProof/>
            <w:webHidden/>
          </w:rPr>
          <w:t>65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69" w:history="1">
        <w:r w:rsidRPr="003C59F5">
          <w:rPr>
            <w:rStyle w:val="Hyperlink"/>
            <w:noProof/>
          </w:rPr>
          <w:t>4.10 Resolution and equivalentScale</w:t>
        </w:r>
        <w:r>
          <w:rPr>
            <w:noProof/>
            <w:webHidden/>
          </w:rPr>
          <w:tab/>
        </w:r>
        <w:r>
          <w:rPr>
            <w:noProof/>
            <w:webHidden/>
          </w:rPr>
          <w:fldChar w:fldCharType="begin"/>
        </w:r>
        <w:r>
          <w:rPr>
            <w:noProof/>
            <w:webHidden/>
          </w:rPr>
          <w:instrText xml:space="preserve"> PAGEREF _Toc381426769 \h </w:instrText>
        </w:r>
        <w:r>
          <w:rPr>
            <w:noProof/>
            <w:webHidden/>
          </w:rPr>
        </w:r>
        <w:r>
          <w:rPr>
            <w:noProof/>
            <w:webHidden/>
          </w:rPr>
          <w:fldChar w:fldCharType="separate"/>
        </w:r>
        <w:r>
          <w:rPr>
            <w:noProof/>
            <w:webHidden/>
          </w:rPr>
          <w:t>66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0" w:history="1">
        <w:r w:rsidRPr="003C59F5">
          <w:rPr>
            <w:rStyle w:val="Hyperlink"/>
            <w:noProof/>
          </w:rPr>
          <w:t>4.11 Resource Language</w:t>
        </w:r>
        <w:r>
          <w:rPr>
            <w:noProof/>
            <w:webHidden/>
          </w:rPr>
          <w:tab/>
        </w:r>
        <w:r>
          <w:rPr>
            <w:noProof/>
            <w:webHidden/>
          </w:rPr>
          <w:fldChar w:fldCharType="begin"/>
        </w:r>
        <w:r>
          <w:rPr>
            <w:noProof/>
            <w:webHidden/>
          </w:rPr>
          <w:instrText xml:space="preserve"> PAGEREF _Toc381426770 \h </w:instrText>
        </w:r>
        <w:r>
          <w:rPr>
            <w:noProof/>
            <w:webHidden/>
          </w:rPr>
        </w:r>
        <w:r>
          <w:rPr>
            <w:noProof/>
            <w:webHidden/>
          </w:rPr>
          <w:fldChar w:fldCharType="separate"/>
        </w:r>
        <w:r>
          <w:rPr>
            <w:noProof/>
            <w:webHidden/>
          </w:rPr>
          <w:t>66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1" w:history="1">
        <w:r w:rsidRPr="003C59F5">
          <w:rPr>
            <w:rStyle w:val="Hyperlink"/>
            <w:noProof/>
          </w:rPr>
          <w:t>4.12 Encoding of Vertical Extents</w:t>
        </w:r>
        <w:r>
          <w:rPr>
            <w:noProof/>
            <w:webHidden/>
          </w:rPr>
          <w:tab/>
        </w:r>
        <w:r>
          <w:rPr>
            <w:noProof/>
            <w:webHidden/>
          </w:rPr>
          <w:fldChar w:fldCharType="begin"/>
        </w:r>
        <w:r>
          <w:rPr>
            <w:noProof/>
            <w:webHidden/>
          </w:rPr>
          <w:instrText xml:space="preserve"> PAGEREF _Toc381426771 \h </w:instrText>
        </w:r>
        <w:r>
          <w:rPr>
            <w:noProof/>
            <w:webHidden/>
          </w:rPr>
        </w:r>
        <w:r>
          <w:rPr>
            <w:noProof/>
            <w:webHidden/>
          </w:rPr>
          <w:fldChar w:fldCharType="separate"/>
        </w:r>
        <w:r>
          <w:rPr>
            <w:noProof/>
            <w:webHidden/>
          </w:rPr>
          <w:t>66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2" w:history="1">
        <w:r w:rsidRPr="003C59F5">
          <w:rPr>
            <w:rStyle w:val="Hyperlink"/>
            <w:noProof/>
          </w:rPr>
          <w:t>4.13 Content information: Entities and Attributes</w:t>
        </w:r>
        <w:r>
          <w:rPr>
            <w:noProof/>
            <w:webHidden/>
          </w:rPr>
          <w:tab/>
        </w:r>
        <w:r>
          <w:rPr>
            <w:noProof/>
            <w:webHidden/>
          </w:rPr>
          <w:fldChar w:fldCharType="begin"/>
        </w:r>
        <w:r>
          <w:rPr>
            <w:noProof/>
            <w:webHidden/>
          </w:rPr>
          <w:instrText xml:space="preserve"> PAGEREF _Toc381426772 \h </w:instrText>
        </w:r>
        <w:r>
          <w:rPr>
            <w:noProof/>
            <w:webHidden/>
          </w:rPr>
        </w:r>
        <w:r>
          <w:rPr>
            <w:noProof/>
            <w:webHidden/>
          </w:rPr>
          <w:fldChar w:fldCharType="separate"/>
        </w:r>
        <w:r>
          <w:rPr>
            <w:noProof/>
            <w:webHidden/>
          </w:rPr>
          <w:t>66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3" w:history="1">
        <w:r w:rsidRPr="003C59F5">
          <w:rPr>
            <w:rStyle w:val="Hyperlink"/>
            <w:noProof/>
          </w:rPr>
          <w:t>4.14 Use of MD_Distribution and MD_Distributor</w:t>
        </w:r>
        <w:r>
          <w:rPr>
            <w:noProof/>
            <w:webHidden/>
          </w:rPr>
          <w:tab/>
        </w:r>
        <w:r>
          <w:rPr>
            <w:noProof/>
            <w:webHidden/>
          </w:rPr>
          <w:fldChar w:fldCharType="begin"/>
        </w:r>
        <w:r>
          <w:rPr>
            <w:noProof/>
            <w:webHidden/>
          </w:rPr>
          <w:instrText xml:space="preserve"> PAGEREF _Toc381426773 \h </w:instrText>
        </w:r>
        <w:r>
          <w:rPr>
            <w:noProof/>
            <w:webHidden/>
          </w:rPr>
        </w:r>
        <w:r>
          <w:rPr>
            <w:noProof/>
            <w:webHidden/>
          </w:rPr>
          <w:fldChar w:fldCharType="separate"/>
        </w:r>
        <w:r>
          <w:rPr>
            <w:noProof/>
            <w:webHidden/>
          </w:rPr>
          <w:t>67</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4" w:history="1">
        <w:r w:rsidRPr="003C59F5">
          <w:rPr>
            <w:rStyle w:val="Hyperlink"/>
            <w:noProof/>
          </w:rPr>
          <w:t>4.15 Distribution Format</w:t>
        </w:r>
        <w:r>
          <w:rPr>
            <w:noProof/>
            <w:webHidden/>
          </w:rPr>
          <w:tab/>
        </w:r>
        <w:r>
          <w:rPr>
            <w:noProof/>
            <w:webHidden/>
          </w:rPr>
          <w:fldChar w:fldCharType="begin"/>
        </w:r>
        <w:r>
          <w:rPr>
            <w:noProof/>
            <w:webHidden/>
          </w:rPr>
          <w:instrText xml:space="preserve"> PAGEREF _Toc381426774 \h </w:instrText>
        </w:r>
        <w:r>
          <w:rPr>
            <w:noProof/>
            <w:webHidden/>
          </w:rPr>
        </w:r>
        <w:r>
          <w:rPr>
            <w:noProof/>
            <w:webHidden/>
          </w:rPr>
          <w:fldChar w:fldCharType="separate"/>
        </w:r>
        <w:r>
          <w:rPr>
            <w:noProof/>
            <w:webHidden/>
          </w:rPr>
          <w:t>69</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75" w:history="1">
        <w:r w:rsidRPr="003C59F5">
          <w:rPr>
            <w:rStyle w:val="Hyperlink"/>
            <w:noProof/>
          </w:rPr>
          <w:t>4.15.1 Digital resources</w:t>
        </w:r>
        <w:r>
          <w:rPr>
            <w:noProof/>
            <w:webHidden/>
          </w:rPr>
          <w:tab/>
        </w:r>
        <w:r>
          <w:rPr>
            <w:noProof/>
            <w:webHidden/>
          </w:rPr>
          <w:fldChar w:fldCharType="begin"/>
        </w:r>
        <w:r>
          <w:rPr>
            <w:noProof/>
            <w:webHidden/>
          </w:rPr>
          <w:instrText xml:space="preserve"> PAGEREF _Toc381426775 \h </w:instrText>
        </w:r>
        <w:r>
          <w:rPr>
            <w:noProof/>
            <w:webHidden/>
          </w:rPr>
        </w:r>
        <w:r>
          <w:rPr>
            <w:noProof/>
            <w:webHidden/>
          </w:rPr>
          <w:fldChar w:fldCharType="separate"/>
        </w:r>
        <w:r>
          <w:rPr>
            <w:noProof/>
            <w:webHidden/>
          </w:rPr>
          <w:t>69</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76" w:history="1">
        <w:r w:rsidRPr="003C59F5">
          <w:rPr>
            <w:rStyle w:val="Hyperlink"/>
            <w:noProof/>
          </w:rPr>
          <w:t>4.15.2 Non digital resources</w:t>
        </w:r>
        <w:r>
          <w:rPr>
            <w:noProof/>
            <w:webHidden/>
          </w:rPr>
          <w:tab/>
        </w:r>
        <w:r>
          <w:rPr>
            <w:noProof/>
            <w:webHidden/>
          </w:rPr>
          <w:fldChar w:fldCharType="begin"/>
        </w:r>
        <w:r>
          <w:rPr>
            <w:noProof/>
            <w:webHidden/>
          </w:rPr>
          <w:instrText xml:space="preserve"> PAGEREF _Toc381426776 \h </w:instrText>
        </w:r>
        <w:r>
          <w:rPr>
            <w:noProof/>
            <w:webHidden/>
          </w:rPr>
        </w:r>
        <w:r>
          <w:rPr>
            <w:noProof/>
            <w:webHidden/>
          </w:rPr>
          <w:fldChar w:fldCharType="separate"/>
        </w:r>
        <w:r>
          <w:rPr>
            <w:noProof/>
            <w:webHidden/>
          </w:rPr>
          <w:t>70</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77" w:history="1">
        <w:r w:rsidRPr="003C59F5">
          <w:rPr>
            <w:rStyle w:val="Hyperlink"/>
            <w:noProof/>
          </w:rPr>
          <w:t>4.16 CI_OnlineResource</w:t>
        </w:r>
        <w:r>
          <w:rPr>
            <w:noProof/>
            <w:webHidden/>
          </w:rPr>
          <w:tab/>
        </w:r>
        <w:r>
          <w:rPr>
            <w:noProof/>
            <w:webHidden/>
          </w:rPr>
          <w:fldChar w:fldCharType="begin"/>
        </w:r>
        <w:r>
          <w:rPr>
            <w:noProof/>
            <w:webHidden/>
          </w:rPr>
          <w:instrText xml:space="preserve"> PAGEREF _Toc381426777 \h </w:instrText>
        </w:r>
        <w:r>
          <w:rPr>
            <w:noProof/>
            <w:webHidden/>
          </w:rPr>
        </w:r>
        <w:r>
          <w:rPr>
            <w:noProof/>
            <w:webHidden/>
          </w:rPr>
          <w:fldChar w:fldCharType="separate"/>
        </w:r>
        <w:r>
          <w:rPr>
            <w:noProof/>
            <w:webHidden/>
          </w:rPr>
          <w:t>72</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78" w:history="1">
        <w:r w:rsidRPr="003C59F5">
          <w:rPr>
            <w:rStyle w:val="Hyperlink"/>
            <w:noProof/>
          </w:rPr>
          <w:t>4.16.1 CI_OnlineResource protocol</w:t>
        </w:r>
        <w:r>
          <w:rPr>
            <w:noProof/>
            <w:webHidden/>
          </w:rPr>
          <w:tab/>
        </w:r>
        <w:r>
          <w:rPr>
            <w:noProof/>
            <w:webHidden/>
          </w:rPr>
          <w:fldChar w:fldCharType="begin"/>
        </w:r>
        <w:r>
          <w:rPr>
            <w:noProof/>
            <w:webHidden/>
          </w:rPr>
          <w:instrText xml:space="preserve"> PAGEREF _Toc381426778 \h </w:instrText>
        </w:r>
        <w:r>
          <w:rPr>
            <w:noProof/>
            <w:webHidden/>
          </w:rPr>
        </w:r>
        <w:r>
          <w:rPr>
            <w:noProof/>
            <w:webHidden/>
          </w:rPr>
          <w:fldChar w:fldCharType="separate"/>
        </w:r>
        <w:r>
          <w:rPr>
            <w:noProof/>
            <w:webHidden/>
          </w:rPr>
          <w:t>73</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79" w:history="1">
        <w:r w:rsidRPr="003C59F5">
          <w:rPr>
            <w:rStyle w:val="Hyperlink"/>
            <w:noProof/>
          </w:rPr>
          <w:t>4.16.2 CI_OnlineResource applicationProfile</w:t>
        </w:r>
        <w:r>
          <w:rPr>
            <w:noProof/>
            <w:webHidden/>
          </w:rPr>
          <w:tab/>
        </w:r>
        <w:r>
          <w:rPr>
            <w:noProof/>
            <w:webHidden/>
          </w:rPr>
          <w:fldChar w:fldCharType="begin"/>
        </w:r>
        <w:r>
          <w:rPr>
            <w:noProof/>
            <w:webHidden/>
          </w:rPr>
          <w:instrText xml:space="preserve"> PAGEREF _Toc381426779 \h </w:instrText>
        </w:r>
        <w:r>
          <w:rPr>
            <w:noProof/>
            <w:webHidden/>
          </w:rPr>
        </w:r>
        <w:r>
          <w:rPr>
            <w:noProof/>
            <w:webHidden/>
          </w:rPr>
          <w:fldChar w:fldCharType="separate"/>
        </w:r>
        <w:r>
          <w:rPr>
            <w:noProof/>
            <w:webHidden/>
          </w:rPr>
          <w:t>73</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0" w:history="1">
        <w:r w:rsidRPr="003C59F5">
          <w:rPr>
            <w:rStyle w:val="Hyperlink"/>
            <w:noProof/>
          </w:rPr>
          <w:t>4.16.3 CI_OnlineResource name and description</w:t>
        </w:r>
        <w:r>
          <w:rPr>
            <w:noProof/>
            <w:webHidden/>
          </w:rPr>
          <w:tab/>
        </w:r>
        <w:r>
          <w:rPr>
            <w:noProof/>
            <w:webHidden/>
          </w:rPr>
          <w:fldChar w:fldCharType="begin"/>
        </w:r>
        <w:r>
          <w:rPr>
            <w:noProof/>
            <w:webHidden/>
          </w:rPr>
          <w:instrText xml:space="preserve"> PAGEREF _Toc381426780 \h </w:instrText>
        </w:r>
        <w:r>
          <w:rPr>
            <w:noProof/>
            <w:webHidden/>
          </w:rPr>
        </w:r>
        <w:r>
          <w:rPr>
            <w:noProof/>
            <w:webHidden/>
          </w:rPr>
          <w:fldChar w:fldCharType="separate"/>
        </w:r>
        <w:r>
          <w:rPr>
            <w:noProof/>
            <w:webHidden/>
          </w:rPr>
          <w:t>73</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1" w:history="1">
        <w:r w:rsidRPr="003C59F5">
          <w:rPr>
            <w:rStyle w:val="Hyperlink"/>
            <w:noProof/>
          </w:rPr>
          <w:t>4.16.4 CI_OnlineResource function property</w:t>
        </w:r>
        <w:r>
          <w:rPr>
            <w:noProof/>
            <w:webHidden/>
          </w:rPr>
          <w:tab/>
        </w:r>
        <w:r>
          <w:rPr>
            <w:noProof/>
            <w:webHidden/>
          </w:rPr>
          <w:fldChar w:fldCharType="begin"/>
        </w:r>
        <w:r>
          <w:rPr>
            <w:noProof/>
            <w:webHidden/>
          </w:rPr>
          <w:instrText xml:space="preserve"> PAGEREF _Toc381426781 \h </w:instrText>
        </w:r>
        <w:r>
          <w:rPr>
            <w:noProof/>
            <w:webHidden/>
          </w:rPr>
        </w:r>
        <w:r>
          <w:rPr>
            <w:noProof/>
            <w:webHidden/>
          </w:rPr>
          <w:fldChar w:fldCharType="separate"/>
        </w:r>
        <w:r>
          <w:rPr>
            <w:noProof/>
            <w:webHidden/>
          </w:rPr>
          <w:t>74</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2" w:history="1">
        <w:r w:rsidRPr="003C59F5">
          <w:rPr>
            <w:rStyle w:val="Hyperlink"/>
            <w:noProof/>
          </w:rPr>
          <w:t>4.16.5 Scoped name in service distributions</w:t>
        </w:r>
        <w:r>
          <w:rPr>
            <w:noProof/>
            <w:webHidden/>
          </w:rPr>
          <w:tab/>
        </w:r>
        <w:r>
          <w:rPr>
            <w:noProof/>
            <w:webHidden/>
          </w:rPr>
          <w:fldChar w:fldCharType="begin"/>
        </w:r>
        <w:r>
          <w:rPr>
            <w:noProof/>
            <w:webHidden/>
          </w:rPr>
          <w:instrText xml:space="preserve"> PAGEREF _Toc381426782 \h </w:instrText>
        </w:r>
        <w:r>
          <w:rPr>
            <w:noProof/>
            <w:webHidden/>
          </w:rPr>
        </w:r>
        <w:r>
          <w:rPr>
            <w:noProof/>
            <w:webHidden/>
          </w:rPr>
          <w:fldChar w:fldCharType="separate"/>
        </w:r>
        <w:r>
          <w:rPr>
            <w:noProof/>
            <w:webHidden/>
          </w:rPr>
          <w:t>75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83" w:history="1">
        <w:r w:rsidRPr="003C59F5">
          <w:rPr>
            <w:rStyle w:val="Hyperlink"/>
            <w:noProof/>
          </w:rPr>
          <w:t>4.17 Responsible parties and logos</w:t>
        </w:r>
        <w:r>
          <w:rPr>
            <w:noProof/>
            <w:webHidden/>
          </w:rPr>
          <w:tab/>
        </w:r>
        <w:r>
          <w:rPr>
            <w:noProof/>
            <w:webHidden/>
          </w:rPr>
          <w:fldChar w:fldCharType="begin"/>
        </w:r>
        <w:r>
          <w:rPr>
            <w:noProof/>
            <w:webHidden/>
          </w:rPr>
          <w:instrText xml:space="preserve"> PAGEREF _Toc381426783 \h </w:instrText>
        </w:r>
        <w:r>
          <w:rPr>
            <w:noProof/>
            <w:webHidden/>
          </w:rPr>
        </w:r>
        <w:r>
          <w:rPr>
            <w:noProof/>
            <w:webHidden/>
          </w:rPr>
          <w:fldChar w:fldCharType="separate"/>
        </w:r>
        <w:r>
          <w:rPr>
            <w:noProof/>
            <w:webHidden/>
          </w:rPr>
          <w:t>75</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84" w:history="1">
        <w:r w:rsidRPr="003C59F5">
          <w:rPr>
            <w:rStyle w:val="Hyperlink"/>
            <w:noProof/>
          </w:rPr>
          <w:t>4.18 Extensions to CharacterString</w:t>
        </w:r>
        <w:r>
          <w:rPr>
            <w:noProof/>
            <w:webHidden/>
          </w:rPr>
          <w:tab/>
        </w:r>
        <w:r>
          <w:rPr>
            <w:noProof/>
            <w:webHidden/>
          </w:rPr>
          <w:fldChar w:fldCharType="begin"/>
        </w:r>
        <w:r>
          <w:rPr>
            <w:noProof/>
            <w:webHidden/>
          </w:rPr>
          <w:instrText xml:space="preserve"> PAGEREF _Toc381426784 \h </w:instrText>
        </w:r>
        <w:r>
          <w:rPr>
            <w:noProof/>
            <w:webHidden/>
          </w:rPr>
        </w:r>
        <w:r>
          <w:rPr>
            <w:noProof/>
            <w:webHidden/>
          </w:rPr>
          <w:fldChar w:fldCharType="separate"/>
        </w:r>
        <w:r>
          <w:rPr>
            <w:noProof/>
            <w:webHidden/>
          </w:rPr>
          <w:t>76</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5" w:history="1">
        <w:r w:rsidRPr="003C59F5">
          <w:rPr>
            <w:rStyle w:val="Hyperlink"/>
            <w:noProof/>
          </w:rPr>
          <w:t>4.18.1 Web extensions</w:t>
        </w:r>
        <w:r>
          <w:rPr>
            <w:noProof/>
            <w:webHidden/>
          </w:rPr>
          <w:tab/>
        </w:r>
        <w:r>
          <w:rPr>
            <w:noProof/>
            <w:webHidden/>
          </w:rPr>
          <w:fldChar w:fldCharType="begin"/>
        </w:r>
        <w:r>
          <w:rPr>
            <w:noProof/>
            <w:webHidden/>
          </w:rPr>
          <w:instrText xml:space="preserve"> PAGEREF _Toc381426785 \h </w:instrText>
        </w:r>
        <w:r>
          <w:rPr>
            <w:noProof/>
            <w:webHidden/>
          </w:rPr>
        </w:r>
        <w:r>
          <w:rPr>
            <w:noProof/>
            <w:webHidden/>
          </w:rPr>
          <w:fldChar w:fldCharType="separate"/>
        </w:r>
        <w:r>
          <w:rPr>
            <w:noProof/>
            <w:webHidden/>
          </w:rPr>
          <w:t>76</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6" w:history="1">
        <w:r w:rsidRPr="003C59F5">
          <w:rPr>
            <w:rStyle w:val="Hyperlink"/>
            <w:noProof/>
          </w:rPr>
          <w:t>4.18.2 Language localization</w:t>
        </w:r>
        <w:r>
          <w:rPr>
            <w:noProof/>
            <w:webHidden/>
          </w:rPr>
          <w:tab/>
        </w:r>
        <w:r>
          <w:rPr>
            <w:noProof/>
            <w:webHidden/>
          </w:rPr>
          <w:fldChar w:fldCharType="begin"/>
        </w:r>
        <w:r>
          <w:rPr>
            <w:noProof/>
            <w:webHidden/>
          </w:rPr>
          <w:instrText xml:space="preserve"> PAGEREF _Toc381426786 \h </w:instrText>
        </w:r>
        <w:r>
          <w:rPr>
            <w:noProof/>
            <w:webHidden/>
          </w:rPr>
        </w:r>
        <w:r>
          <w:rPr>
            <w:noProof/>
            <w:webHidden/>
          </w:rPr>
          <w:fldChar w:fldCharType="separate"/>
        </w:r>
        <w:r>
          <w:rPr>
            <w:noProof/>
            <w:webHidden/>
          </w:rPr>
          <w:t>76</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87" w:history="1">
        <w:r w:rsidRPr="003C59F5">
          <w:rPr>
            <w:rStyle w:val="Hyperlink"/>
            <w:noProof/>
          </w:rPr>
          <w:t>4.18.3 Codelists</w:t>
        </w:r>
        <w:r>
          <w:rPr>
            <w:noProof/>
            <w:webHidden/>
          </w:rPr>
          <w:tab/>
        </w:r>
        <w:r>
          <w:rPr>
            <w:noProof/>
            <w:webHidden/>
          </w:rPr>
          <w:fldChar w:fldCharType="begin"/>
        </w:r>
        <w:r>
          <w:rPr>
            <w:noProof/>
            <w:webHidden/>
          </w:rPr>
          <w:instrText xml:space="preserve"> PAGEREF _Toc381426787 \h </w:instrText>
        </w:r>
        <w:r>
          <w:rPr>
            <w:noProof/>
            <w:webHidden/>
          </w:rPr>
        </w:r>
        <w:r>
          <w:rPr>
            <w:noProof/>
            <w:webHidden/>
          </w:rPr>
          <w:fldChar w:fldCharType="separate"/>
        </w:r>
        <w:r>
          <w:rPr>
            <w:noProof/>
            <w:webHidden/>
          </w:rPr>
          <w:t>77</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88" w:history="1">
        <w:r w:rsidRPr="003C59F5">
          <w:rPr>
            <w:rStyle w:val="Hyperlink"/>
            <w:noProof/>
          </w:rPr>
          <w:t>4.19 Geographic bounding box</w:t>
        </w:r>
        <w:r>
          <w:rPr>
            <w:noProof/>
            <w:webHidden/>
          </w:rPr>
          <w:tab/>
        </w:r>
        <w:r>
          <w:rPr>
            <w:noProof/>
            <w:webHidden/>
          </w:rPr>
          <w:fldChar w:fldCharType="begin"/>
        </w:r>
        <w:r>
          <w:rPr>
            <w:noProof/>
            <w:webHidden/>
          </w:rPr>
          <w:instrText xml:space="preserve"> PAGEREF _Toc381426788 \h </w:instrText>
        </w:r>
        <w:r>
          <w:rPr>
            <w:noProof/>
            <w:webHidden/>
          </w:rPr>
        </w:r>
        <w:r>
          <w:rPr>
            <w:noProof/>
            <w:webHidden/>
          </w:rPr>
          <w:fldChar w:fldCharType="separate"/>
        </w:r>
        <w:r>
          <w:rPr>
            <w:noProof/>
            <w:webHidden/>
          </w:rPr>
          <w:t>84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89" w:history="1">
        <w:r w:rsidRPr="003C59F5">
          <w:rPr>
            <w:rStyle w:val="Hyperlink"/>
            <w:noProof/>
          </w:rPr>
          <w:t>4.20 Data Quality</w:t>
        </w:r>
        <w:r>
          <w:rPr>
            <w:noProof/>
            <w:webHidden/>
          </w:rPr>
          <w:tab/>
        </w:r>
        <w:r>
          <w:rPr>
            <w:noProof/>
            <w:webHidden/>
          </w:rPr>
          <w:fldChar w:fldCharType="begin"/>
        </w:r>
        <w:r>
          <w:rPr>
            <w:noProof/>
            <w:webHidden/>
          </w:rPr>
          <w:instrText xml:space="preserve"> PAGEREF _Toc381426789 \h </w:instrText>
        </w:r>
        <w:r>
          <w:rPr>
            <w:noProof/>
            <w:webHidden/>
          </w:rPr>
        </w:r>
        <w:r>
          <w:rPr>
            <w:noProof/>
            <w:webHidden/>
          </w:rPr>
          <w:fldChar w:fldCharType="separate"/>
        </w:r>
        <w:r>
          <w:rPr>
            <w:noProof/>
            <w:webHidden/>
          </w:rPr>
          <w:t>84</w:t>
        </w:r>
        <w:r>
          <w:rPr>
            <w:noProof/>
            <w:webHidden/>
          </w:rPr>
          <w:fldChar w:fldCharType="end"/>
        </w:r>
      </w:hyperlink>
    </w:p>
    <w:p w:rsidR="00C1044C" w:rsidRDefault="00C1044C">
      <w:pPr>
        <w:pStyle w:val="TOC3"/>
        <w:tabs>
          <w:tab w:val="right" w:leader="dot" w:pos="9350"/>
        </w:tabs>
        <w:rPr>
          <w:rFonts w:asciiTheme="minorHAnsi" w:eastAsiaTheme="minorEastAsia" w:hAnsiTheme="minorHAnsi" w:cstheme="minorBidi"/>
          <w:noProof/>
          <w:color w:val="auto"/>
          <w:szCs w:val="22"/>
        </w:rPr>
      </w:pPr>
      <w:hyperlink w:anchor="_Toc381426790" w:history="1">
        <w:r w:rsidRPr="003C59F5">
          <w:rPr>
            <w:rStyle w:val="Hyperlink"/>
            <w:noProof/>
          </w:rPr>
          <w:t>4.20.1 Simple quality statement</w:t>
        </w:r>
        <w:r>
          <w:rPr>
            <w:noProof/>
            <w:webHidden/>
          </w:rPr>
          <w:tab/>
        </w:r>
        <w:r>
          <w:rPr>
            <w:noProof/>
            <w:webHidden/>
          </w:rPr>
          <w:fldChar w:fldCharType="begin"/>
        </w:r>
        <w:r>
          <w:rPr>
            <w:noProof/>
            <w:webHidden/>
          </w:rPr>
          <w:instrText xml:space="preserve"> PAGEREF _Toc381426790 \h </w:instrText>
        </w:r>
        <w:r>
          <w:rPr>
            <w:noProof/>
            <w:webHidden/>
          </w:rPr>
        </w:r>
        <w:r>
          <w:rPr>
            <w:noProof/>
            <w:webHidden/>
          </w:rPr>
          <w:fldChar w:fldCharType="separate"/>
        </w:r>
        <w:r>
          <w:rPr>
            <w:noProof/>
            <w:webHidden/>
          </w:rPr>
          <w:t>84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1" w:history="1">
        <w:r w:rsidRPr="003C59F5">
          <w:rPr>
            <w:rStyle w:val="Hyperlink"/>
            <w:noProof/>
          </w:rPr>
          <w:t>4.21 Lineage</w:t>
        </w:r>
        <w:r>
          <w:rPr>
            <w:noProof/>
            <w:webHidden/>
          </w:rPr>
          <w:tab/>
        </w:r>
        <w:r>
          <w:rPr>
            <w:noProof/>
            <w:webHidden/>
          </w:rPr>
          <w:fldChar w:fldCharType="begin"/>
        </w:r>
        <w:r>
          <w:rPr>
            <w:noProof/>
            <w:webHidden/>
          </w:rPr>
          <w:instrText xml:space="preserve"> PAGEREF _Toc381426791 \h </w:instrText>
        </w:r>
        <w:r>
          <w:rPr>
            <w:noProof/>
            <w:webHidden/>
          </w:rPr>
        </w:r>
        <w:r>
          <w:rPr>
            <w:noProof/>
            <w:webHidden/>
          </w:rPr>
          <w:fldChar w:fldCharType="separate"/>
        </w:r>
        <w:r>
          <w:rPr>
            <w:noProof/>
            <w:webHidden/>
          </w:rPr>
          <w:t>84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2" w:history="1">
        <w:r w:rsidRPr="003C59F5">
          <w:rPr>
            <w:rStyle w:val="Hyperlink"/>
            <w:noProof/>
          </w:rPr>
          <w:t>4.22 Temporal extents</w:t>
        </w:r>
        <w:r>
          <w:rPr>
            <w:noProof/>
            <w:webHidden/>
          </w:rPr>
          <w:tab/>
        </w:r>
        <w:r>
          <w:rPr>
            <w:noProof/>
            <w:webHidden/>
          </w:rPr>
          <w:fldChar w:fldCharType="begin"/>
        </w:r>
        <w:r>
          <w:rPr>
            <w:noProof/>
            <w:webHidden/>
          </w:rPr>
          <w:instrText xml:space="preserve"> PAGEREF _Toc381426792 \h </w:instrText>
        </w:r>
        <w:r>
          <w:rPr>
            <w:noProof/>
            <w:webHidden/>
          </w:rPr>
        </w:r>
        <w:r>
          <w:rPr>
            <w:noProof/>
            <w:webHidden/>
          </w:rPr>
          <w:fldChar w:fldCharType="separate"/>
        </w:r>
        <w:r>
          <w:rPr>
            <w:noProof/>
            <w:webHidden/>
          </w:rPr>
          <w:t>86</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3" w:history="1">
        <w:r w:rsidRPr="003C59F5">
          <w:rPr>
            <w:rStyle w:val="Hyperlink"/>
            <w:noProof/>
          </w:rPr>
          <w:t>4.23 Operation metadata</w:t>
        </w:r>
        <w:r>
          <w:rPr>
            <w:noProof/>
            <w:webHidden/>
          </w:rPr>
          <w:tab/>
        </w:r>
        <w:r>
          <w:rPr>
            <w:noProof/>
            <w:webHidden/>
          </w:rPr>
          <w:fldChar w:fldCharType="begin"/>
        </w:r>
        <w:r>
          <w:rPr>
            <w:noProof/>
            <w:webHidden/>
          </w:rPr>
          <w:instrText xml:space="preserve"> PAGEREF _Toc381426793 \h </w:instrText>
        </w:r>
        <w:r>
          <w:rPr>
            <w:noProof/>
            <w:webHidden/>
          </w:rPr>
        </w:r>
        <w:r>
          <w:rPr>
            <w:noProof/>
            <w:webHidden/>
          </w:rPr>
          <w:fldChar w:fldCharType="separate"/>
        </w:r>
        <w:r>
          <w:rPr>
            <w:noProof/>
            <w:webHidden/>
          </w:rPr>
          <w:t>87</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94" w:history="1">
        <w:r w:rsidRPr="003C59F5">
          <w:rPr>
            <w:rStyle w:val="Hyperlink"/>
            <w:noProof/>
          </w:rPr>
          <w:t>5</w:t>
        </w:r>
        <w:r>
          <w:rPr>
            <w:rFonts w:asciiTheme="minorHAnsi" w:eastAsiaTheme="minorEastAsia" w:hAnsiTheme="minorHAnsi" w:cstheme="minorBidi"/>
            <w:noProof/>
            <w:color w:val="auto"/>
            <w:szCs w:val="22"/>
          </w:rPr>
          <w:tab/>
        </w:r>
        <w:r w:rsidRPr="003C59F5">
          <w:rPr>
            <w:rStyle w:val="Hyperlink"/>
            <w:noProof/>
          </w:rPr>
          <w:t>Abbreviations</w:t>
        </w:r>
        <w:r>
          <w:rPr>
            <w:noProof/>
            <w:webHidden/>
          </w:rPr>
          <w:tab/>
        </w:r>
        <w:r>
          <w:rPr>
            <w:noProof/>
            <w:webHidden/>
          </w:rPr>
          <w:fldChar w:fldCharType="begin"/>
        </w:r>
        <w:r>
          <w:rPr>
            <w:noProof/>
            <w:webHidden/>
          </w:rPr>
          <w:instrText xml:space="preserve"> PAGEREF _Toc381426794 \h </w:instrText>
        </w:r>
        <w:r>
          <w:rPr>
            <w:noProof/>
            <w:webHidden/>
          </w:rPr>
        </w:r>
        <w:r>
          <w:rPr>
            <w:noProof/>
            <w:webHidden/>
          </w:rPr>
          <w:fldChar w:fldCharType="separate"/>
        </w:r>
        <w:r>
          <w:rPr>
            <w:noProof/>
            <w:webHidden/>
          </w:rPr>
          <w:t>88</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95" w:history="1">
        <w:r w:rsidRPr="003C59F5">
          <w:rPr>
            <w:rStyle w:val="Hyperlink"/>
            <w:noProof/>
            <w:lang w:eastAsia="ja-JP"/>
          </w:rPr>
          <w:t>6</w:t>
        </w:r>
        <w:r>
          <w:rPr>
            <w:rFonts w:asciiTheme="minorHAnsi" w:eastAsiaTheme="minorEastAsia" w:hAnsiTheme="minorHAnsi" w:cstheme="minorBidi"/>
            <w:noProof/>
            <w:color w:val="auto"/>
            <w:szCs w:val="22"/>
          </w:rPr>
          <w:tab/>
        </w:r>
        <w:r w:rsidRPr="003C59F5">
          <w:rPr>
            <w:rStyle w:val="Hyperlink"/>
            <w:noProof/>
          </w:rPr>
          <w:t>References</w:t>
        </w:r>
        <w:r>
          <w:rPr>
            <w:noProof/>
            <w:webHidden/>
          </w:rPr>
          <w:tab/>
        </w:r>
        <w:r>
          <w:rPr>
            <w:noProof/>
            <w:webHidden/>
          </w:rPr>
          <w:fldChar w:fldCharType="begin"/>
        </w:r>
        <w:r>
          <w:rPr>
            <w:noProof/>
            <w:webHidden/>
          </w:rPr>
          <w:instrText xml:space="preserve"> PAGEREF _Toc381426795 \h </w:instrText>
        </w:r>
        <w:r>
          <w:rPr>
            <w:noProof/>
            <w:webHidden/>
          </w:rPr>
        </w:r>
        <w:r>
          <w:rPr>
            <w:noProof/>
            <w:webHidden/>
          </w:rPr>
          <w:fldChar w:fldCharType="separate"/>
        </w:r>
        <w:r>
          <w:rPr>
            <w:noProof/>
            <w:webHidden/>
          </w:rPr>
          <w:t>89</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6" w:history="1">
        <w:r w:rsidRPr="003C59F5">
          <w:rPr>
            <w:rStyle w:val="Hyperlink"/>
            <w:noProof/>
          </w:rPr>
          <w:t>6.1 Cited literature</w:t>
        </w:r>
        <w:r>
          <w:rPr>
            <w:noProof/>
            <w:webHidden/>
          </w:rPr>
          <w:tab/>
        </w:r>
        <w:r>
          <w:rPr>
            <w:noProof/>
            <w:webHidden/>
          </w:rPr>
          <w:fldChar w:fldCharType="begin"/>
        </w:r>
        <w:r>
          <w:rPr>
            <w:noProof/>
            <w:webHidden/>
          </w:rPr>
          <w:instrText xml:space="preserve"> PAGEREF _Toc381426796 \h </w:instrText>
        </w:r>
        <w:r>
          <w:rPr>
            <w:noProof/>
            <w:webHidden/>
          </w:rPr>
        </w:r>
        <w:r>
          <w:rPr>
            <w:noProof/>
            <w:webHidden/>
          </w:rPr>
          <w:fldChar w:fldCharType="separate"/>
        </w:r>
        <w:r>
          <w:rPr>
            <w:noProof/>
            <w:webHidden/>
          </w:rPr>
          <w:t>89</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797" w:history="1">
        <w:r w:rsidRPr="003C59F5">
          <w:rPr>
            <w:rStyle w:val="Hyperlink"/>
            <w:noProof/>
          </w:rPr>
          <w:t>7</w:t>
        </w:r>
        <w:r>
          <w:rPr>
            <w:rFonts w:asciiTheme="minorHAnsi" w:eastAsiaTheme="minorEastAsia" w:hAnsiTheme="minorHAnsi" w:cstheme="minorBidi"/>
            <w:noProof/>
            <w:color w:val="auto"/>
            <w:szCs w:val="22"/>
          </w:rPr>
          <w:tab/>
        </w:r>
        <w:r w:rsidRPr="003C59F5">
          <w:rPr>
            <w:rStyle w:val="Hyperlink"/>
            <w:noProof/>
          </w:rPr>
          <w:t>Codelists</w:t>
        </w:r>
        <w:r>
          <w:rPr>
            <w:noProof/>
            <w:webHidden/>
          </w:rPr>
          <w:tab/>
        </w:r>
        <w:r>
          <w:rPr>
            <w:noProof/>
            <w:webHidden/>
          </w:rPr>
          <w:fldChar w:fldCharType="begin"/>
        </w:r>
        <w:r>
          <w:rPr>
            <w:noProof/>
            <w:webHidden/>
          </w:rPr>
          <w:instrText xml:space="preserve"> PAGEREF _Toc381426797 \h </w:instrText>
        </w:r>
        <w:r>
          <w:rPr>
            <w:noProof/>
            <w:webHidden/>
          </w:rPr>
        </w:r>
        <w:r>
          <w:rPr>
            <w:noProof/>
            <w:webHidden/>
          </w:rPr>
          <w:fldChar w:fldCharType="separate"/>
        </w:r>
        <w:r>
          <w:rPr>
            <w:noProof/>
            <w:webHidden/>
          </w:rPr>
          <w:t>90</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8" w:history="1">
        <w:r w:rsidRPr="003C59F5">
          <w:rPr>
            <w:rStyle w:val="Hyperlink"/>
            <w:noProof/>
          </w:rPr>
          <w:t>7.1 ServiceType</w:t>
        </w:r>
        <w:r>
          <w:rPr>
            <w:noProof/>
            <w:webHidden/>
          </w:rPr>
          <w:tab/>
        </w:r>
        <w:r>
          <w:rPr>
            <w:noProof/>
            <w:webHidden/>
          </w:rPr>
          <w:fldChar w:fldCharType="begin"/>
        </w:r>
        <w:r>
          <w:rPr>
            <w:noProof/>
            <w:webHidden/>
          </w:rPr>
          <w:instrText xml:space="preserve"> PAGEREF _Toc381426798 \h </w:instrText>
        </w:r>
        <w:r>
          <w:rPr>
            <w:noProof/>
            <w:webHidden/>
          </w:rPr>
        </w:r>
        <w:r>
          <w:rPr>
            <w:noProof/>
            <w:webHidden/>
          </w:rPr>
          <w:fldChar w:fldCharType="separate"/>
        </w:r>
        <w:r>
          <w:rPr>
            <w:noProof/>
            <w:webHidden/>
          </w:rPr>
          <w:t>90</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799" w:history="1">
        <w:r w:rsidRPr="003C59F5">
          <w:rPr>
            <w:rStyle w:val="Hyperlink"/>
            <w:noProof/>
          </w:rPr>
          <w:t>7.2 Linkage name conventions</w:t>
        </w:r>
        <w:r>
          <w:rPr>
            <w:noProof/>
            <w:webHidden/>
          </w:rPr>
          <w:tab/>
        </w:r>
        <w:r>
          <w:rPr>
            <w:noProof/>
            <w:webHidden/>
          </w:rPr>
          <w:fldChar w:fldCharType="begin"/>
        </w:r>
        <w:r>
          <w:rPr>
            <w:noProof/>
            <w:webHidden/>
          </w:rPr>
          <w:instrText xml:space="preserve"> PAGEREF _Toc381426799 \h </w:instrText>
        </w:r>
        <w:r>
          <w:rPr>
            <w:noProof/>
            <w:webHidden/>
          </w:rPr>
        </w:r>
        <w:r>
          <w:rPr>
            <w:noProof/>
            <w:webHidden/>
          </w:rPr>
          <w:fldChar w:fldCharType="separate"/>
        </w:r>
        <w:r>
          <w:rPr>
            <w:noProof/>
            <w:webHidden/>
          </w:rPr>
          <w:t>92</w:t>
        </w:r>
        <w:r>
          <w:rPr>
            <w:noProof/>
            <w:webHidden/>
          </w:rPr>
          <w:fldChar w:fldCharType="end"/>
        </w:r>
      </w:hyperlink>
    </w:p>
    <w:p w:rsidR="00C1044C" w:rsidRDefault="00C1044C">
      <w:pPr>
        <w:pStyle w:val="TOC1"/>
        <w:tabs>
          <w:tab w:val="left" w:pos="480"/>
          <w:tab w:val="right" w:leader="dot" w:pos="9350"/>
        </w:tabs>
        <w:rPr>
          <w:rFonts w:asciiTheme="minorHAnsi" w:eastAsiaTheme="minorEastAsia" w:hAnsiTheme="minorHAnsi" w:cstheme="minorBidi"/>
          <w:noProof/>
          <w:color w:val="auto"/>
          <w:szCs w:val="22"/>
        </w:rPr>
      </w:pPr>
      <w:hyperlink w:anchor="_Toc381426800" w:history="1">
        <w:r w:rsidRPr="003C59F5">
          <w:rPr>
            <w:rStyle w:val="Hyperlink"/>
            <w:noProof/>
          </w:rPr>
          <w:t>8</w:t>
        </w:r>
        <w:r>
          <w:rPr>
            <w:rFonts w:asciiTheme="minorHAnsi" w:eastAsiaTheme="minorEastAsia" w:hAnsiTheme="minorHAnsi" w:cstheme="minorBidi"/>
            <w:noProof/>
            <w:color w:val="auto"/>
            <w:szCs w:val="22"/>
          </w:rPr>
          <w:tab/>
        </w:r>
        <w:r w:rsidRPr="003C59F5">
          <w:rPr>
            <w:rStyle w:val="Hyperlink"/>
            <w:noProof/>
          </w:rPr>
          <w:t>Examples</w:t>
        </w:r>
        <w:r>
          <w:rPr>
            <w:noProof/>
            <w:webHidden/>
          </w:rPr>
          <w:tab/>
        </w:r>
        <w:r>
          <w:rPr>
            <w:noProof/>
            <w:webHidden/>
          </w:rPr>
          <w:fldChar w:fldCharType="begin"/>
        </w:r>
        <w:r>
          <w:rPr>
            <w:noProof/>
            <w:webHidden/>
          </w:rPr>
          <w:instrText xml:space="preserve"> PAGEREF _Toc381426800 \h </w:instrText>
        </w:r>
        <w:r>
          <w:rPr>
            <w:noProof/>
            <w:webHidden/>
          </w:rPr>
        </w:r>
        <w:r>
          <w:rPr>
            <w:noProof/>
            <w:webHidden/>
          </w:rPr>
          <w:fldChar w:fldCharType="separate"/>
        </w:r>
        <w:r>
          <w:rPr>
            <w:noProof/>
            <w:webHidden/>
          </w:rPr>
          <w:t>94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801" w:history="1">
        <w:r w:rsidRPr="003C59F5">
          <w:rPr>
            <w:rStyle w:val="Hyperlink"/>
            <w:noProof/>
          </w:rPr>
          <w:t>8.1 USGIN ISO 19139 Minimum Dataset Metadata</w:t>
        </w:r>
        <w:r>
          <w:rPr>
            <w:noProof/>
            <w:webHidden/>
          </w:rPr>
          <w:tab/>
        </w:r>
        <w:r>
          <w:rPr>
            <w:noProof/>
            <w:webHidden/>
          </w:rPr>
          <w:fldChar w:fldCharType="begin"/>
        </w:r>
        <w:r>
          <w:rPr>
            <w:noProof/>
            <w:webHidden/>
          </w:rPr>
          <w:instrText xml:space="preserve"> PAGEREF _Toc381426801 \h </w:instrText>
        </w:r>
        <w:r>
          <w:rPr>
            <w:noProof/>
            <w:webHidden/>
          </w:rPr>
        </w:r>
        <w:r>
          <w:rPr>
            <w:noProof/>
            <w:webHidden/>
          </w:rPr>
          <w:fldChar w:fldCharType="separate"/>
        </w:r>
        <w:r>
          <w:rPr>
            <w:noProof/>
            <w:webHidden/>
          </w:rPr>
          <w:t>94</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802" w:history="1">
        <w:r w:rsidRPr="003C59F5">
          <w:rPr>
            <w:rStyle w:val="Hyperlink"/>
            <w:noProof/>
          </w:rPr>
          <w:t>8.2 USGIN ISO 19139 Dataset Metadata</w:t>
        </w:r>
        <w:r>
          <w:rPr>
            <w:noProof/>
            <w:webHidden/>
          </w:rPr>
          <w:tab/>
        </w:r>
        <w:r>
          <w:rPr>
            <w:noProof/>
            <w:webHidden/>
          </w:rPr>
          <w:fldChar w:fldCharType="begin"/>
        </w:r>
        <w:r>
          <w:rPr>
            <w:noProof/>
            <w:webHidden/>
          </w:rPr>
          <w:instrText xml:space="preserve"> PAGEREF _Toc381426802 \h </w:instrText>
        </w:r>
        <w:r>
          <w:rPr>
            <w:noProof/>
            <w:webHidden/>
          </w:rPr>
        </w:r>
        <w:r>
          <w:rPr>
            <w:noProof/>
            <w:webHidden/>
          </w:rPr>
          <w:fldChar w:fldCharType="separate"/>
        </w:r>
        <w:r>
          <w:rPr>
            <w:noProof/>
            <w:webHidden/>
          </w:rPr>
          <w:t>102</w:t>
        </w:r>
        <w:r>
          <w:rPr>
            <w:noProof/>
            <w:webHidden/>
          </w:rPr>
          <w:fldChar w:fldCharType="end"/>
        </w:r>
      </w:hyperlink>
    </w:p>
    <w:p w:rsidR="00C1044C" w:rsidRDefault="00C1044C">
      <w:pPr>
        <w:pStyle w:val="TOC2"/>
        <w:tabs>
          <w:tab w:val="right" w:leader="dot" w:pos="9350"/>
        </w:tabs>
        <w:rPr>
          <w:rFonts w:asciiTheme="minorHAnsi" w:eastAsiaTheme="minorEastAsia" w:hAnsiTheme="minorHAnsi" w:cstheme="minorBidi"/>
          <w:noProof/>
          <w:color w:val="auto"/>
          <w:szCs w:val="22"/>
        </w:rPr>
      </w:pPr>
      <w:hyperlink w:anchor="_Toc381426803" w:history="1">
        <w:r w:rsidRPr="003C59F5">
          <w:rPr>
            <w:rStyle w:val="Hyperlink"/>
            <w:noProof/>
            <w:highlight w:val="yellow"/>
          </w:rPr>
          <w:t>8.3 ISO19110 Feature Catalog example</w:t>
        </w:r>
        <w:r>
          <w:rPr>
            <w:noProof/>
            <w:webHidden/>
          </w:rPr>
          <w:tab/>
        </w:r>
        <w:r>
          <w:rPr>
            <w:noProof/>
            <w:webHidden/>
          </w:rPr>
          <w:fldChar w:fldCharType="begin"/>
        </w:r>
        <w:r>
          <w:rPr>
            <w:noProof/>
            <w:webHidden/>
          </w:rPr>
          <w:instrText xml:space="preserve"> PAGEREF _Toc381426803 \h </w:instrText>
        </w:r>
        <w:r>
          <w:rPr>
            <w:noProof/>
            <w:webHidden/>
          </w:rPr>
        </w:r>
        <w:r>
          <w:rPr>
            <w:noProof/>
            <w:webHidden/>
          </w:rPr>
          <w:fldChar w:fldCharType="separate"/>
        </w:r>
        <w:r>
          <w:rPr>
            <w:noProof/>
            <w:webHidden/>
          </w:rPr>
          <w:t>125</w:t>
        </w:r>
        <w:r>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C1044C">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2" w:name="_Ref244487330"/>
      <w:bookmarkStart w:id="3" w:name="_Toc381426740"/>
      <w:r w:rsidRPr="00CB2F1D">
        <w:lastRenderedPageBreak/>
        <w:t>Introduction</w:t>
      </w:r>
      <w:bookmarkEnd w:id="2"/>
      <w:bookmarkEnd w:id="3"/>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4" w:name="_Toc244419013"/>
      <w:bookmarkStart w:id="5" w:name="_Toc381426741"/>
      <w:bookmarkEnd w:id="4"/>
      <w:r w:rsidRPr="00CB2F1D">
        <w:t>Normative References</w:t>
      </w:r>
      <w:bookmarkEnd w:id="5"/>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xml:space="preserve">, </w:t>
      </w:r>
      <w:bookmarkStart w:id="6" w:name="_GoBack"/>
      <w:r w:rsidRPr="00CB2F1D">
        <w:t>North American Profile</w:t>
      </w:r>
      <w:bookmarkEnd w:id="6"/>
      <w:r w:rsidRPr="00CB2F1D">
        <w:t xml:space="preserv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7" w:name="_Toc381426742"/>
      <w:r w:rsidRPr="00CB2F1D">
        <w:rPr>
          <w:lang w:eastAsia="ja-JP"/>
        </w:rPr>
        <w:t>Purpose</w:t>
      </w:r>
      <w:bookmarkEnd w:id="7"/>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8" w:name="_Toc381426743"/>
      <w:r w:rsidRPr="00CB2F1D">
        <w:t>Terminology</w:t>
      </w:r>
      <w:bookmarkEnd w:id="8"/>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9" w:name="_Toc161664987"/>
      <w:bookmarkStart w:id="10" w:name="_Toc381426744"/>
      <w:r w:rsidRPr="00CB2F1D">
        <w:t>ISO Schemas Location</w:t>
      </w:r>
      <w:bookmarkEnd w:id="10"/>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1" w:name="_Toc381426745"/>
      <w:r w:rsidRPr="00CB2F1D">
        <w:lastRenderedPageBreak/>
        <w:t>Overview of the Profile</w:t>
      </w:r>
      <w:bookmarkEnd w:id="9"/>
      <w:bookmarkEnd w:id="11"/>
    </w:p>
    <w:p w:rsidR="000E70F1" w:rsidRDefault="000E70F1" w:rsidP="000E70F1">
      <w:pPr>
        <w:pStyle w:val="Heading2"/>
        <w:tabs>
          <w:tab w:val="clear" w:pos="720"/>
        </w:tabs>
        <w:rPr>
          <w:lang w:eastAsia="ja-JP"/>
        </w:rPr>
      </w:pPr>
      <w:bookmarkStart w:id="12" w:name="_Toc161664988"/>
      <w:bookmarkStart w:id="13" w:name="_Toc381426746"/>
      <w:r>
        <w:rPr>
          <w:lang w:eastAsia="ja-JP"/>
        </w:rPr>
        <w:t>Quick Reference</w:t>
      </w:r>
      <w:bookmarkEnd w:id="13"/>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bookmarkStart w:id="14" w:name="_Toc381426747"/>
      <w:r>
        <w:lastRenderedPageBreak/>
        <w:t>Non-service resources</w:t>
      </w:r>
      <w:bookmarkEnd w:id="14"/>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bookmarkStart w:id="15" w:name="_Toc381426748"/>
      <w:r>
        <w:rPr>
          <w:lang w:eastAsia="ja-JP"/>
        </w:rPr>
        <w:t xml:space="preserve">Service </w:t>
      </w:r>
      <w:r w:rsidR="007D5B78">
        <w:rPr>
          <w:lang w:eastAsia="ja-JP"/>
        </w:rPr>
        <w:t>Resources</w:t>
      </w:r>
      <w:bookmarkEnd w:id="15"/>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bookmarkStart w:id="16" w:name="_Toc381426749"/>
      <w:r w:rsidRPr="00CB2F1D">
        <w:lastRenderedPageBreak/>
        <w:t xml:space="preserve">USGIN specification constraints </w:t>
      </w:r>
      <w:r>
        <w:t>and recommendations</w:t>
      </w:r>
      <w:bookmarkEnd w:id="16"/>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bookmarkStart w:id="17" w:name="_Toc381426750"/>
      <w:r w:rsidRPr="00CB2F1D">
        <w:t>USGIN specification extensions</w:t>
      </w:r>
      <w:bookmarkEnd w:id="17"/>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8" w:name="_Toc381426751"/>
      <w:r w:rsidRPr="00CB2F1D">
        <w:t>General Objectives</w:t>
      </w:r>
      <w:bookmarkEnd w:id="12"/>
      <w:bookmarkEnd w:id="18"/>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9" w:name="_Toc161664989"/>
      <w:bookmarkStart w:id="20" w:name="_Toc381426752"/>
      <w:r w:rsidRPr="00CB2F1D">
        <w:t>Requirements</w:t>
      </w:r>
      <w:bookmarkEnd w:id="20"/>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21" w:name="_Toc381426753"/>
      <w:bookmarkEnd w:id="19"/>
      <w:r w:rsidRPr="00CB2F1D">
        <w:rPr>
          <w:lang w:eastAsia="ja-JP"/>
        </w:rPr>
        <w:t>Use cases to be supported</w:t>
      </w:r>
      <w:bookmarkEnd w:id="21"/>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22" w:name="_Toc277856201"/>
      <w:bookmarkStart w:id="23" w:name="_Toc277856202"/>
      <w:bookmarkStart w:id="24" w:name="_Toc277856207"/>
      <w:bookmarkStart w:id="25" w:name="_Toc277856208"/>
      <w:bookmarkStart w:id="26" w:name="_Toc277856209"/>
      <w:bookmarkStart w:id="27" w:name="_Toc277856211"/>
      <w:bookmarkStart w:id="28" w:name="_Toc277856212"/>
      <w:bookmarkStart w:id="29" w:name="_Toc381426754"/>
      <w:bookmarkEnd w:id="22"/>
      <w:bookmarkEnd w:id="23"/>
      <w:bookmarkEnd w:id="24"/>
      <w:bookmarkEnd w:id="25"/>
      <w:bookmarkEnd w:id="26"/>
      <w:bookmarkEnd w:id="27"/>
      <w:bookmarkEnd w:id="28"/>
      <w:r w:rsidRPr="00CB2F1D">
        <w:rPr>
          <w:lang w:eastAsia="ja-JP"/>
        </w:rPr>
        <w:t>Resources of interest</w:t>
      </w:r>
      <w:bookmarkEnd w:id="29"/>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30" w:name="_Ref243546304"/>
      <w:bookmarkStart w:id="31" w:name="_Toc277856260"/>
    </w:p>
    <w:p w:rsidR="0032148F" w:rsidRPr="00CB2F1D" w:rsidRDefault="0032148F" w:rsidP="0008310B">
      <w:pPr>
        <w:pStyle w:val="Caption"/>
      </w:pPr>
      <w:r w:rsidRPr="00CB2F1D">
        <w:lastRenderedPageBreak/>
        <w:t xml:space="preserve">Table </w:t>
      </w:r>
      <w:fldSimple w:instr=" SEQ Table \* ARABIC ">
        <w:r w:rsidR="00877F9F">
          <w:rPr>
            <w:noProof/>
          </w:rPr>
          <w:t>1</w:t>
        </w:r>
      </w:fldSimple>
      <w:bookmarkEnd w:id="30"/>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31"/>
      <w:r w:rsidRPr="00CB2F1D">
        <w:t xml:space="preserve"> </w:t>
      </w:r>
    </w:p>
    <w:tbl>
      <w:tblPr>
        <w:tblW w:w="12806" w:type="dxa"/>
        <w:jc w:val="center"/>
        <w:tblInd w:w="3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350"/>
        <w:gridCol w:w="1518"/>
        <w:gridCol w:w="6974"/>
        <w:gridCol w:w="1524"/>
      </w:tblGrid>
      <w:tr w:rsidR="00687C26" w:rsidRPr="00687C26" w:rsidTr="00687C26">
        <w:trPr>
          <w:cantSplit/>
          <w:tblHeader/>
          <w:jc w:val="center"/>
        </w:trPr>
        <w:tc>
          <w:tcPr>
            <w:tcW w:w="1440" w:type="dxa"/>
          </w:tcPr>
          <w:p w:rsidR="00687C26" w:rsidRPr="00687C26" w:rsidRDefault="00687C26" w:rsidP="009851E6">
            <w:pPr>
              <w:pStyle w:val="Tableheading"/>
              <w:keepNext/>
              <w:rPr>
                <w:sz w:val="20"/>
              </w:rPr>
            </w:pPr>
            <w:r w:rsidRPr="00687C26">
              <w:rPr>
                <w:sz w:val="20"/>
              </w:rPr>
              <w:t>Resource Type hiera</w:t>
            </w:r>
            <w:r w:rsidRPr="00687C26">
              <w:rPr>
                <w:sz w:val="20"/>
              </w:rPr>
              <w:t>r</w:t>
            </w:r>
            <w:r w:rsidRPr="00687C26">
              <w:rPr>
                <w:sz w:val="20"/>
              </w:rPr>
              <w:t>chy</w:t>
            </w:r>
          </w:p>
        </w:tc>
        <w:tc>
          <w:tcPr>
            <w:tcW w:w="1350" w:type="dxa"/>
          </w:tcPr>
          <w:p w:rsidR="00687C26" w:rsidRPr="00687C26" w:rsidRDefault="00687C26" w:rsidP="009851E6">
            <w:pPr>
              <w:pStyle w:val="Tableheading"/>
              <w:keepNext/>
              <w:rPr>
                <w:sz w:val="20"/>
              </w:rPr>
            </w:pPr>
            <w:r w:rsidRPr="00687C26">
              <w:rPr>
                <w:sz w:val="20"/>
              </w:rPr>
              <w:t>Broader Resource Type</w:t>
            </w:r>
          </w:p>
        </w:tc>
        <w:tc>
          <w:tcPr>
            <w:tcW w:w="1518" w:type="dxa"/>
          </w:tcPr>
          <w:p w:rsidR="00687C26" w:rsidRPr="00687C26" w:rsidRDefault="00687C26" w:rsidP="009851E6">
            <w:pPr>
              <w:pStyle w:val="Tableheading"/>
              <w:keepNext/>
              <w:rPr>
                <w:sz w:val="20"/>
              </w:rPr>
            </w:pPr>
            <w:r w:rsidRPr="00687C26">
              <w:rPr>
                <w:sz w:val="20"/>
              </w:rPr>
              <w:t>Source</w:t>
            </w:r>
          </w:p>
        </w:tc>
        <w:tc>
          <w:tcPr>
            <w:tcW w:w="6974" w:type="dxa"/>
          </w:tcPr>
          <w:p w:rsidR="00687C26" w:rsidRPr="00687C26" w:rsidRDefault="00687C26" w:rsidP="009851E6">
            <w:pPr>
              <w:pStyle w:val="Tableheading"/>
              <w:keepNext/>
              <w:rPr>
                <w:sz w:val="20"/>
              </w:rPr>
            </w:pPr>
            <w:r w:rsidRPr="00687C26">
              <w:rPr>
                <w:sz w:val="20"/>
              </w:rPr>
              <w:t>Definition</w:t>
            </w:r>
          </w:p>
        </w:tc>
        <w:tc>
          <w:tcPr>
            <w:tcW w:w="1524" w:type="dxa"/>
          </w:tcPr>
          <w:p w:rsidR="00687C26" w:rsidRPr="00687C26" w:rsidRDefault="00687C26" w:rsidP="00687C26">
            <w:pPr>
              <w:pStyle w:val="Tableheading"/>
              <w:keepNext/>
              <w:rPr>
                <w:sz w:val="20"/>
              </w:rPr>
            </w:pPr>
            <w:r w:rsidRPr="00687C26">
              <w:rPr>
                <w:sz w:val="20"/>
              </w:rPr>
              <w:t>string value for hiera</w:t>
            </w:r>
            <w:r w:rsidRPr="00687C26">
              <w:rPr>
                <w:sz w:val="20"/>
              </w:rPr>
              <w:t>r</w:t>
            </w:r>
            <w:r w:rsidRPr="00687C26">
              <w:rPr>
                <w:sz w:val="20"/>
              </w:rPr>
              <w:t>chyLeve</w:t>
            </w:r>
            <w:r w:rsidRPr="00687C26">
              <w:rPr>
                <w:sz w:val="20"/>
              </w:rPr>
              <w:t>l</w:t>
            </w:r>
            <w:r w:rsidRPr="00687C26">
              <w:rPr>
                <w:sz w:val="20"/>
              </w:rPr>
              <w:t>Name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Collection</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 xml:space="preserve">An aggregation of resources. A collection is described as a group; its parts may also be separately described. (from </w:t>
            </w:r>
            <w:hyperlink r:id="rId26" w:history="1">
              <w:r w:rsidRPr="00687C26">
                <w:rPr>
                  <w:rStyle w:val="Hyperlink"/>
                  <w:sz w:val="20"/>
                </w:rPr>
                <w:t>http://www.ukoln.ac.uk/metadata/-dcmi/collection-application-profile/</w:t>
              </w:r>
            </w:hyperlink>
            <w:r w:rsidRPr="00687C26">
              <w:rPr>
                <w:sz w:val="20"/>
              </w:rPr>
              <w:t>): The term "collection" can be applied to any aggregation of physical or digital items. Those items may be of any type, so examples might include aggregations of natural objects, created objects, "born-digital" items, digital surrogates of physical items, and the catalogs of such collections (as aggregations of metadata records). The cr</w:t>
            </w:r>
            <w:r w:rsidRPr="00687C26">
              <w:rPr>
                <w:sz w:val="20"/>
              </w:rPr>
              <w:t>i</w:t>
            </w:r>
            <w:r w:rsidRPr="00687C26">
              <w:rPr>
                <w:sz w:val="20"/>
              </w:rPr>
              <w:t>teria for aggregation is arbitrary. Collections may contain any number of items and may have varying levels of permanence. A "collection-level d</w:t>
            </w:r>
            <w:r w:rsidRPr="00687C26">
              <w:rPr>
                <w:sz w:val="20"/>
              </w:rPr>
              <w:t>e</w:t>
            </w:r>
            <w:r w:rsidRPr="00687C26">
              <w:rPr>
                <w:sz w:val="20"/>
              </w:rPr>
              <w:t>scription" provides a description of the collection as a unit: the resource d</w:t>
            </w:r>
            <w:r w:rsidRPr="00687C26">
              <w:rPr>
                <w:sz w:val="20"/>
              </w:rPr>
              <w:t>e</w:t>
            </w:r>
            <w:r w:rsidRPr="00687C26">
              <w:rPr>
                <w:sz w:val="20"/>
              </w:rPr>
              <w:t>scribed by a collection-level description is the collection, rather than the i</w:t>
            </w:r>
            <w:r w:rsidRPr="00687C26">
              <w:rPr>
                <w:sz w:val="20"/>
              </w:rPr>
              <w:t>n</w:t>
            </w:r>
            <w:r w:rsidRPr="00687C26">
              <w:rPr>
                <w:sz w:val="20"/>
              </w:rPr>
              <w:t>dividual items within that collection. Collection-level descriptions are referred to in Heaney [2000] as "unitary finding-aids".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collection</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Dataset</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7"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collection of data items in which individual data items are identified and accessible. DCMI definition is "Data encoded in a defined structure." with additional comment "Examples include lists, tables, and databases. A d</w:t>
            </w:r>
            <w:r w:rsidRPr="00687C26">
              <w:rPr>
                <w:sz w:val="20"/>
              </w:rPr>
              <w:t>a</w:t>
            </w:r>
            <w:r w:rsidRPr="00687C26">
              <w:rPr>
                <w:sz w:val="20"/>
              </w:rPr>
              <w:t>taset may be useful for direct machine processing." The container may be a stand-alone digital file (mdb, spreadsheet, table in a Word document), a web service, or an enterprise database; these are called different 'distrib</w:t>
            </w:r>
            <w:r w:rsidRPr="00687C26">
              <w:rPr>
                <w:sz w:val="20"/>
              </w:rPr>
              <w:t>u</w:t>
            </w:r>
            <w:r w:rsidRPr="00687C26">
              <w:rPr>
                <w:sz w:val="20"/>
              </w:rPr>
              <w:t>tions'. Synonym: structured data collection. This resource type represents the intellectual artifact (FRBR 'work') -- the information content and organ</w:t>
            </w:r>
            <w:r w:rsidRPr="00687C26">
              <w:rPr>
                <w:sz w:val="20"/>
              </w:rPr>
              <w:t>i</w:t>
            </w:r>
            <w:r w:rsidRPr="00687C26">
              <w:rPr>
                <w:sz w:val="20"/>
              </w:rPr>
              <w:t>zation; the dataset may have more than one manifestation (format) -- as a list, a table, databases, using different software implementations.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Catalog</w:t>
            </w:r>
          </w:p>
        </w:tc>
        <w:tc>
          <w:tcPr>
            <w:tcW w:w="1350" w:type="dxa"/>
          </w:tcPr>
          <w:p w:rsidR="00687C26" w:rsidRPr="00687C26" w:rsidRDefault="00687C26" w:rsidP="000E0072">
            <w:pPr>
              <w:pStyle w:val="Tableentry"/>
              <w:rPr>
                <w:sz w:val="20"/>
              </w:rPr>
            </w:pPr>
            <w:r w:rsidRPr="00687C26">
              <w:rPr>
                <w:sz w:val="20"/>
              </w:rPr>
              <w:t>Dataset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data items that index resources, as in metadata records; a metadata registry. The resource represents the information content and o</w:t>
            </w:r>
            <w:r w:rsidRPr="00687C26">
              <w:rPr>
                <w:sz w:val="20"/>
              </w:rPr>
              <w:t>r</w:t>
            </w:r>
            <w:r w:rsidRPr="00687C26">
              <w:rPr>
                <w:sz w:val="20"/>
              </w:rPr>
              <w:t>ganization. Catalogs are accessed using other resources, like an intera</w:t>
            </w:r>
            <w:r w:rsidRPr="00687C26">
              <w:rPr>
                <w:sz w:val="20"/>
              </w:rPr>
              <w:t>c</w:t>
            </w:r>
            <w:r w:rsidRPr="00687C26">
              <w:rPr>
                <w:sz w:val="20"/>
              </w:rPr>
              <w:t>tiveResource or Service, and may have different formats. This Resource type should be used to categorize web applications and services that are i</w:t>
            </w:r>
            <w:r w:rsidRPr="00687C26">
              <w:rPr>
                <w:sz w:val="20"/>
              </w:rPr>
              <w:t>n</w:t>
            </w:r>
            <w:r w:rsidRPr="00687C26">
              <w:rPr>
                <w:sz w:val="20"/>
              </w:rPr>
              <w:t>terfaces to metadata catalogs.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tion:dataset:catalog</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 colle</w:t>
            </w:r>
            <w:r w:rsidRPr="00687C26">
              <w:rPr>
                <w:rStyle w:val="Strong"/>
                <w:sz w:val="20"/>
              </w:rPr>
              <w:t>c</w:t>
            </w:r>
            <w:r w:rsidRPr="00687C26">
              <w:rPr>
                <w:rStyle w:val="Strong"/>
                <w:sz w:val="20"/>
              </w:rPr>
              <w:t>tion</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identifiable physical objects, unified based on some criteria. Criteria for defining a collection may be who collected, where curated, why collected, kind of material…</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tion:physical a</w:t>
            </w:r>
            <w:r w:rsidRPr="00687C26">
              <w:rPr>
                <w:rFonts w:ascii="Calibri" w:hAnsi="Calibri"/>
                <w:color w:val="000000"/>
                <w:sz w:val="20"/>
                <w:szCs w:val="20"/>
              </w:rPr>
              <w:t>r</w:t>
            </w:r>
            <w:r w:rsidRPr="00687C26">
              <w:rPr>
                <w:rFonts w:ascii="Calibri" w:hAnsi="Calibri"/>
                <w:color w:val="000000"/>
                <w:sz w:val="20"/>
                <w:szCs w:val="20"/>
              </w:rPr>
              <w:t>tifact collection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Document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packaged body of intellectual work; has an author, title, some status with respect to Review/authority/quality. USGS peer reviewed would be a 'status property'.  A document may have a variety of physical manifestations (pdf file, hardbound book, tiff scan, Word processor document...), and versions may exist as the document is traced through some publication process. May be map, vector graphics, text. Sound, moving images are included as do</w:t>
            </w:r>
            <w:r w:rsidRPr="00687C26">
              <w:rPr>
                <w:sz w:val="20"/>
              </w:rPr>
              <w:t>c</w:t>
            </w:r>
            <w:r w:rsidRPr="00687C26">
              <w:rPr>
                <w:sz w:val="20"/>
              </w:rPr>
              <w:t>ument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document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Image</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8"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visual representation other than text. Examples include images and ph</w:t>
            </w:r>
            <w:r w:rsidRPr="00687C26">
              <w:rPr>
                <w:sz w:val="20"/>
              </w:rPr>
              <w:t>o</w:t>
            </w:r>
            <w:r w:rsidRPr="00687C26">
              <w:rPr>
                <w:sz w:val="20"/>
              </w:rPr>
              <w:t>tographs of physical objects, paintings, prints, drawings, other images and graphics, animations and moving pictures, film, diagrams, maps, musical notation. Note that Image may include both electronic and physical repr</w:t>
            </w:r>
            <w:r w:rsidRPr="00687C26">
              <w:rPr>
                <w:sz w:val="20"/>
              </w:rPr>
              <w:t>e</w:t>
            </w:r>
            <w:r w:rsidRPr="00687C26">
              <w:rPr>
                <w:sz w:val="20"/>
              </w:rPr>
              <w:t>sentations.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StillImage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9"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static visual representation. Examples include paintings, drawings, grap</w:t>
            </w:r>
            <w:r w:rsidRPr="00687C26">
              <w:rPr>
                <w:sz w:val="20"/>
              </w:rPr>
              <w:t>h</w:t>
            </w:r>
            <w:r w:rsidRPr="00687C26">
              <w:rPr>
                <w:sz w:val="20"/>
              </w:rPr>
              <w:t>ic designs, plans and maps. Recommended best practice is to assign the type Text to images of textual materials if the intent of the image is to ca</w:t>
            </w:r>
            <w:r w:rsidRPr="00687C26">
              <w:rPr>
                <w:sz w:val="20"/>
              </w:rPr>
              <w:t>p</w:t>
            </w:r>
            <w:r w:rsidRPr="00687C26">
              <w:rPr>
                <w:sz w:val="20"/>
              </w:rPr>
              <w:t>ture the textual content as opposed to the appearance of the medium co</w:t>
            </w:r>
            <w:r w:rsidRPr="00687C26">
              <w:rPr>
                <w:sz w:val="20"/>
              </w:rPr>
              <w:t>n</w:t>
            </w:r>
            <w:r w:rsidRPr="00687C26">
              <w:rPr>
                <w:sz w:val="20"/>
              </w:rPr>
              <w:t>taining the text. Instances of the type Still Image must also be describable as instances of the broader type Image.  Subtype of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Human-generated image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human drawing or painting, using any media. May be entirely product of human imagination, human perception of the world, or a human-modified photographic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Photograph</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optical device with chemical or electronic image ca</w:t>
            </w:r>
            <w:r w:rsidRPr="00687C26">
              <w:rPr>
                <w:sz w:val="20"/>
              </w:rPr>
              <w:t>p</w:t>
            </w:r>
            <w:r w:rsidRPr="00687C26">
              <w:rPr>
                <w:sz w:val="20"/>
              </w:rPr>
              <w:t>ture; represents things in the field of view directly as captured by the device. Photographs may be modified by human processing; there is a continuum between photographs and human-generated image. Distinction between the two is largely based on intention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age:map</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Remote sensing Earth image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of Earth surface acquired by an air born or earth-orbiting sensor. May be georeferenced such that location in the image directly corresponds to l</w:t>
            </w:r>
            <w:r w:rsidRPr="00687C26">
              <w:rPr>
                <w:sz w:val="20"/>
              </w:rPr>
              <w:t>o</w:t>
            </w:r>
            <w:r w:rsidRPr="00687C26">
              <w:rPr>
                <w:sz w:val="20"/>
              </w:rPr>
              <w:t xml:space="preserve">cation on the earth.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ment:image:stillimage:photograph</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lastRenderedPageBreak/>
              <w:t>Map</w:t>
            </w:r>
          </w:p>
        </w:tc>
        <w:tc>
          <w:tcPr>
            <w:tcW w:w="1350" w:type="dxa"/>
          </w:tcPr>
          <w:p w:rsidR="00687C26" w:rsidRPr="00687C26" w:rsidRDefault="00687C26" w:rsidP="000E0072">
            <w:pPr>
              <w:pStyle w:val="Tableentry"/>
              <w:rPr>
                <w:sz w:val="20"/>
              </w:rPr>
            </w:pPr>
            <w:r w:rsidRPr="00687C26">
              <w:rPr>
                <w:sz w:val="20"/>
              </w:rPr>
              <w:t>Human-generated 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Human-generated depiction of some part of the earth using a mathematical system of correspondence between geometry in the image and location on the earth.</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ment:image:stillimage:remote sensing earth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MovingImage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0"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series of visual representations imparting an impression of motion when shown in succession. Examples include animations, movies, television pr</w:t>
            </w:r>
            <w:r w:rsidRPr="00687C26">
              <w:rPr>
                <w:sz w:val="20"/>
              </w:rPr>
              <w:t>o</w:t>
            </w:r>
            <w:r w:rsidRPr="00687C26">
              <w:rPr>
                <w:sz w:val="20"/>
              </w:rPr>
              <w:t>grams, videos, zoetropes, or visual output from a simulation. Instances of the type Moving Image must also be describable as instances of the broa</w:t>
            </w:r>
            <w:r w:rsidRPr="00687C26">
              <w:rPr>
                <w:sz w:val="20"/>
              </w:rPr>
              <w:t>d</w:t>
            </w:r>
            <w:r w:rsidRPr="00687C26">
              <w:rPr>
                <w:sz w:val="20"/>
              </w:rPr>
              <w:t>er type Image. Subtype of Image. Commonly include sound</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ment:image:moving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Sound</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1"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primarily intended to be heard. Various media and encoding schemes may be used, e.g. vinyl disks, digital files, magnetic tape recor</w:t>
            </w:r>
            <w:r w:rsidRPr="00687C26">
              <w:rPr>
                <w:sz w:val="20"/>
              </w:rPr>
              <w:t>d</w:t>
            </w:r>
            <w:r w:rsidRPr="00687C26">
              <w:rPr>
                <w:sz w:val="20"/>
              </w:rPr>
              <w:t>ings.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ment:sound</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Text</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2"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consisting primarily of words for reading. Examples include books, letters, dissertations, poems, newspapers, articles, archives of mai</w:t>
            </w:r>
            <w:r w:rsidRPr="00687C26">
              <w:rPr>
                <w:sz w:val="20"/>
              </w:rPr>
              <w:t>l</w:t>
            </w:r>
            <w:r w:rsidRPr="00687C26">
              <w:rPr>
                <w:sz w:val="20"/>
              </w:rPr>
              <w:t>ing lists. Note that facsimiles or images of texts are still of the genre Text.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document:text</w:t>
            </w:r>
          </w:p>
        </w:tc>
      </w:tr>
      <w:tr w:rsidR="00687C26" w:rsidRPr="00687C26" w:rsidTr="00687C26">
        <w:trPr>
          <w:cantSplit/>
          <w:tblHeader/>
          <w:jc w:val="center"/>
        </w:trPr>
        <w:tc>
          <w:tcPr>
            <w:tcW w:w="1440" w:type="dxa"/>
          </w:tcPr>
          <w:p w:rsidR="00687C26" w:rsidRPr="00687C26" w:rsidRDefault="00687C26" w:rsidP="000E70F1">
            <w:pPr>
              <w:pStyle w:val="Tableentry"/>
              <w:rPr>
                <w:rStyle w:val="Strong"/>
                <w:sz w:val="20"/>
              </w:rPr>
            </w:pPr>
            <w:r w:rsidRPr="00687C26">
              <w:rPr>
                <w:rStyle w:val="Strong"/>
                <w:sz w:val="20"/>
              </w:rPr>
              <w:t>Hypertext document</w:t>
            </w:r>
          </w:p>
        </w:tc>
        <w:tc>
          <w:tcPr>
            <w:tcW w:w="1350" w:type="dxa"/>
          </w:tcPr>
          <w:p w:rsidR="00687C26" w:rsidRPr="00687C26" w:rsidRDefault="00687C26" w:rsidP="000E0072">
            <w:pPr>
              <w:pStyle w:val="Tableentry"/>
              <w:rPr>
                <w:sz w:val="20"/>
              </w:rPr>
            </w:pPr>
            <w:r w:rsidRPr="00687C26">
              <w:rPr>
                <w:sz w:val="20"/>
              </w:rPr>
              <w:t>Text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body of text that contains navigable links allowing non-linear reading paths through the work. Links to documents or other resources outside of the document are possible; and the document itself may be packaged in discrete parts (e.g. pages, files). The criteria for determining document membership are somewhat arbitrary, but in general the document (anal</w:t>
            </w:r>
            <w:r w:rsidRPr="00687C26">
              <w:rPr>
                <w:sz w:val="20"/>
              </w:rPr>
              <w:t>o</w:t>
            </w:r>
            <w:r w:rsidRPr="00687C26">
              <w:rPr>
                <w:sz w:val="20"/>
              </w:rPr>
              <w:t>gous to a single web site) should contain related parts authored and ma</w:t>
            </w:r>
            <w:r w:rsidRPr="00687C26">
              <w:rPr>
                <w:sz w:val="20"/>
              </w:rPr>
              <w:t>n</w:t>
            </w:r>
            <w:r w:rsidRPr="00687C26">
              <w:rPr>
                <w:sz w:val="20"/>
              </w:rPr>
              <w:t>aged by the same agent.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ment:text:hypertext document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Event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3"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non-persistent, time-based occurrence (perdurant). Metadata for an event provides descriptive information that is the basis for discovery of the pu</w:t>
            </w:r>
            <w:r w:rsidRPr="00687C26">
              <w:rPr>
                <w:sz w:val="20"/>
              </w:rPr>
              <w:t>r</w:t>
            </w:r>
            <w:r w:rsidRPr="00687C26">
              <w:rPr>
                <w:sz w:val="20"/>
              </w:rPr>
              <w:t>pose, location, duration, and responsible agents associated with an event. Examples include an exhibition, webcast, conference, workshop, open day, performance, battle, trial, wedding, tea party, and conflagration.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Project</w:t>
            </w:r>
          </w:p>
        </w:tc>
        <w:tc>
          <w:tcPr>
            <w:tcW w:w="1350" w:type="dxa"/>
          </w:tcPr>
          <w:p w:rsidR="00687C26" w:rsidRPr="00687C26" w:rsidRDefault="00687C26" w:rsidP="000E0072">
            <w:pPr>
              <w:pStyle w:val="Tableentry"/>
              <w:rPr>
                <w:sz w:val="20"/>
              </w:rPr>
            </w:pPr>
            <w:r w:rsidRPr="00687C26">
              <w:rPr>
                <w:sz w:val="20"/>
              </w:rPr>
              <w:t>Event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termporally extended event characterized by activity that has some stated purpose; projects typically have associated spatial extents, which represent the area of interest for the project. This extent serves as a mechanism to fi</w:t>
            </w:r>
            <w:r w:rsidRPr="00687C26">
              <w:rPr>
                <w:sz w:val="20"/>
              </w:rPr>
              <w:t>l</w:t>
            </w:r>
            <w:r w:rsidRPr="00687C26">
              <w:rPr>
                <w:sz w:val="20"/>
              </w:rPr>
              <w:t>ter descriptions and concepts in the information system for those that may be related to the project based on spatial relationships. Projects in a large organization will likely have hierarchical (part-whole) relationships.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event:project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Model</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Algorithm, workflow; an abstract representation of a collection of related processes, objects and relationships. A model resource may be related to various kinds of document that portray the model, or to software that impl</w:t>
            </w:r>
            <w:r w:rsidRPr="00687C26">
              <w:rPr>
                <w:sz w:val="20"/>
              </w:rPr>
              <w:t>e</w:t>
            </w:r>
            <w:r w:rsidRPr="00687C26">
              <w:rPr>
                <w:sz w:val="20"/>
              </w:rPr>
              <w:t xml:space="preserve">ments the model, or with datasets as input or output.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model</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4"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General category for physical resources that are indexed by metadata re</w:t>
            </w:r>
            <w:r w:rsidRPr="00687C26">
              <w:rPr>
                <w:sz w:val="20"/>
              </w:rPr>
              <w:t>c</w:t>
            </w:r>
            <w:r w:rsidRPr="00687C26">
              <w:rPr>
                <w:sz w:val="20"/>
              </w:rPr>
              <w:t>ords; also root of an artifact type hierarchy. An identifiable physical object. Identification is always a function of some human intention, thus differentia</w:t>
            </w:r>
            <w:r w:rsidRPr="00687C26">
              <w:rPr>
                <w:sz w:val="20"/>
              </w:rPr>
              <w:t>t</w:t>
            </w:r>
            <w:r w:rsidRPr="00687C26">
              <w:rPr>
                <w:sz w:val="20"/>
              </w:rPr>
              <w:t>ing an artifact from other 'natural' things. Note that digital representations of these objects that are accessible on the WWW will be Images, Text or one of the other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physical artifact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Service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that provides one or more functions via a network interface d</w:t>
            </w:r>
            <w:r w:rsidRPr="00687C26">
              <w:rPr>
                <w:sz w:val="20"/>
              </w:rPr>
              <w:t>e</w:t>
            </w:r>
            <w:r w:rsidRPr="00687C26">
              <w:rPr>
                <w:sz w:val="20"/>
              </w:rPr>
              <w:t>signed for machine interaction. An implementation of an interface to some sort of digital resource, using either a 'pull' model in which client requests some content from the service, and receives that content in a single 'r</w:t>
            </w:r>
            <w:r w:rsidRPr="00687C26">
              <w:rPr>
                <w:sz w:val="20"/>
              </w:rPr>
              <w:t>e</w:t>
            </w:r>
            <w:r w:rsidRPr="00687C26">
              <w:rPr>
                <w:sz w:val="20"/>
              </w:rPr>
              <w:t>sponse' package, or a ‘push’ model in which client establishes connection and monitors for change events (update, new data…) from service. Difficult to draw line on when a service provides 'files' and when it provides 'data', because responses are always in a form that could be considered a file. A</w:t>
            </w:r>
            <w:r w:rsidRPr="00687C26">
              <w:rPr>
                <w:sz w:val="20"/>
              </w:rPr>
              <w:t>l</w:t>
            </w:r>
            <w:r w:rsidRPr="00687C26">
              <w:rPr>
                <w:sz w:val="20"/>
              </w:rPr>
              <w:t xml:space="preserve">so includes interfaces to digital resources that provide a continuous (with some sampling interval and unit of packaging for distribution ) feed of some sort of data.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service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Software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computer program in source or compiled form.  Examples include a C source file, MS-Windows .exe executable, or Perl script. Identity is associa</w:t>
            </w:r>
            <w:r w:rsidRPr="00687C26">
              <w:rPr>
                <w:sz w:val="20"/>
              </w:rPr>
              <w:t>t</w:t>
            </w:r>
            <w:r w:rsidRPr="00687C26">
              <w:rPr>
                <w:sz w:val="20"/>
              </w:rPr>
              <w:t>ed with function, authorship, and programming environment.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software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Stand-Alone</w:t>
            </w:r>
            <w:r w:rsidRPr="00687C26">
              <w:rPr>
                <w:sz w:val="20"/>
              </w:rPr>
              <w:softHyphen/>
              <w:t>Application</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6"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Identifiable stand alone software application. Identity of resource is based on function performed, input and output requirements, and authorship. The same application may be packaged in different file formats to run in different software environments; thus an application might have one or more assoc</w:t>
            </w:r>
            <w:r w:rsidRPr="00687C26">
              <w:rPr>
                <w:sz w:val="20"/>
              </w:rPr>
              <w:t>i</w:t>
            </w:r>
            <w:r w:rsidRPr="00687C26">
              <w:rPr>
                <w:sz w:val="20"/>
              </w:rPr>
              <w:t>ated digital files. For this catalog scheme, stand alone applications are sof</w:t>
            </w:r>
            <w:r w:rsidRPr="00687C26">
              <w:rPr>
                <w:sz w:val="20"/>
              </w:rPr>
              <w:t>t</w:t>
            </w:r>
            <w:r w:rsidRPr="00687C26">
              <w:rPr>
                <w:sz w:val="20"/>
              </w:rPr>
              <w:t>ware that can be packaged in a single file and transferred between m</w:t>
            </w:r>
            <w:r w:rsidRPr="00687C26">
              <w:rPr>
                <w:sz w:val="20"/>
              </w:rPr>
              <w:t>a</w:t>
            </w:r>
            <w:r w:rsidRPr="00687C26">
              <w:rPr>
                <w:sz w:val="20"/>
              </w:rPr>
              <w:t>chines, unpackaged and compiled or installed on a computer meeting spec</w:t>
            </w:r>
            <w:r w:rsidRPr="00687C26">
              <w:rPr>
                <w:sz w:val="20"/>
              </w:rPr>
              <w:t>i</w:t>
            </w:r>
            <w:r w:rsidRPr="00687C26">
              <w:rPr>
                <w:sz w:val="20"/>
              </w:rPr>
              <w:t>fied hardware and software environment conditions, to execute the d</w:t>
            </w:r>
            <w:r w:rsidRPr="00687C26">
              <w:rPr>
                <w:sz w:val="20"/>
              </w:rPr>
              <w:t>e</w:t>
            </w:r>
            <w:r w:rsidRPr="00687C26">
              <w:rPr>
                <w:sz w:val="20"/>
              </w:rPr>
              <w:t>scribed function on that computer, independent of any network connection.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software:stand-alone-application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Interactive</w:t>
            </w:r>
            <w:r w:rsidRPr="00687C26">
              <w:rPr>
                <w:sz w:val="20"/>
              </w:rPr>
              <w:softHyphen/>
              <w:t>Resource</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7"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resource requiring interaction from the user to be understood, executed, or experienced. Comment: Examples include forms on Web pages, applets, multimedia learning objects, chat services, or virtual reality environments. Interactive resources are software driven. From the point of view of the cat</w:t>
            </w:r>
            <w:r w:rsidRPr="00687C26">
              <w:rPr>
                <w:sz w:val="20"/>
              </w:rPr>
              <w:t>a</w:t>
            </w:r>
            <w:r w:rsidRPr="00687C26">
              <w:rPr>
                <w:sz w:val="20"/>
              </w:rPr>
              <w:t>log, they are accessed by a URL to a web site that is the interface for ope</w:t>
            </w:r>
            <w:r w:rsidRPr="00687C26">
              <w:rPr>
                <w:sz w:val="20"/>
              </w:rPr>
              <w:t>r</w:t>
            </w:r>
            <w:r w:rsidRPr="00687C26">
              <w:rPr>
                <w:sz w:val="20"/>
              </w:rPr>
              <w:t>ating the application. The application operates by interaction with one or more human participants. The application requires network connection to operate, is accessible via the internet, and requires human interaction.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w:t>
            </w:r>
            <w:r w:rsidRPr="00687C26">
              <w:rPr>
                <w:rFonts w:ascii="Calibri" w:hAnsi="Calibri"/>
                <w:color w:val="000000"/>
                <w:sz w:val="20"/>
                <w:szCs w:val="20"/>
              </w:rPr>
              <w:t>t</w:t>
            </w:r>
            <w:r w:rsidRPr="00687C26">
              <w:rPr>
                <w:rFonts w:ascii="Calibri" w:hAnsi="Calibri"/>
                <w:color w:val="000000"/>
                <w:sz w:val="20"/>
                <w:szCs w:val="20"/>
              </w:rPr>
              <w:t>ware:interactive resource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 xml:space="preserve">Structured digital data item </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An individually identifiable item in a structured digital data collection. Cha</w:t>
            </w:r>
            <w:r w:rsidRPr="00687C26">
              <w:rPr>
                <w:sz w:val="20"/>
              </w:rPr>
              <w:t>r</w:t>
            </w:r>
            <w:r w:rsidRPr="00687C26">
              <w:rPr>
                <w:sz w:val="20"/>
              </w:rPr>
              <w:t xml:space="preserve">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structured dig</w:t>
            </w:r>
            <w:r w:rsidRPr="00687C26">
              <w:rPr>
                <w:rFonts w:ascii="Calibri" w:hAnsi="Calibri"/>
                <w:color w:val="000000"/>
                <w:sz w:val="20"/>
                <w:szCs w:val="20"/>
              </w:rPr>
              <w:t>i</w:t>
            </w:r>
            <w:r w:rsidRPr="00687C26">
              <w:rPr>
                <w:rFonts w:ascii="Calibri" w:hAnsi="Calibri"/>
                <w:color w:val="000000"/>
                <w:sz w:val="20"/>
                <w:szCs w:val="20"/>
              </w:rPr>
              <w:t>tal data item</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Sampling point, site, station</w:t>
            </w:r>
          </w:p>
        </w:tc>
        <w:tc>
          <w:tcPr>
            <w:tcW w:w="1350" w:type="dxa"/>
          </w:tcPr>
          <w:p w:rsidR="00687C26" w:rsidRPr="00687C26" w:rsidRDefault="00687C26" w:rsidP="000E0072">
            <w:pPr>
              <w:pStyle w:val="Tableentry"/>
              <w:rPr>
                <w:sz w:val="20"/>
              </w:rPr>
            </w:pPr>
            <w:r w:rsidRPr="00687C26">
              <w:rPr>
                <w:sz w:val="20"/>
              </w:rPr>
              <w:t>Structured digital data item</w:t>
            </w:r>
          </w:p>
        </w:tc>
        <w:tc>
          <w:tcPr>
            <w:tcW w:w="1518" w:type="dxa"/>
          </w:tcPr>
          <w:p w:rsidR="00687C26" w:rsidRPr="00687C26" w:rsidRDefault="00687C26" w:rsidP="000E0072">
            <w:pPr>
              <w:pStyle w:val="Tableentry"/>
              <w:rPr>
                <w:sz w:val="20"/>
              </w:rPr>
            </w:pPr>
            <w:r w:rsidRPr="00687C26">
              <w:rPr>
                <w:sz w:val="20"/>
              </w:rPr>
              <w:t>From Sc</w:t>
            </w:r>
            <w:r w:rsidRPr="00687C26">
              <w:rPr>
                <w:sz w:val="20"/>
              </w:rPr>
              <w:t>i</w:t>
            </w:r>
            <w:r w:rsidRPr="00687C26">
              <w:rPr>
                <w:sz w:val="20"/>
              </w:rPr>
              <w:t>enceBase item types, SMR redux</w:t>
            </w:r>
          </w:p>
        </w:tc>
        <w:tc>
          <w:tcPr>
            <w:tcW w:w="6974" w:type="dxa"/>
          </w:tcPr>
          <w:p w:rsidR="00687C26" w:rsidRPr="00687C26" w:rsidRDefault="00687C26" w:rsidP="000E70F1">
            <w:pPr>
              <w:pStyle w:val="Tableentry"/>
              <w:rPr>
                <w:sz w:val="20"/>
              </w:rPr>
            </w:pPr>
            <w:r w:rsidRPr="00687C26">
              <w:rPr>
                <w:sz w:val="20"/>
              </w:rPr>
              <w:t xml:space="preserve">A resource that is a location-based container/base for observation data. These represent OGC O&amp;M sampling features, and can be generalized to  include other sampling geometry (borehole, image footprint)... Analogous in function to a keyword, but carries metadata on who located, when, why, how...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sampling point</w:t>
            </w:r>
          </w:p>
        </w:tc>
      </w:tr>
    </w:tbl>
    <w:p w:rsidR="0032148F" w:rsidRPr="00CB2F1D" w:rsidRDefault="0032148F" w:rsidP="00BC68BB">
      <w:pPr>
        <w:rPr>
          <w:lang w:eastAsia="ja-JP"/>
        </w:rPr>
      </w:pPr>
    </w:p>
    <w:p w:rsidR="0032148F" w:rsidRPr="00CB2F1D" w:rsidRDefault="0032148F">
      <w:pPr>
        <w:pStyle w:val="Heading1"/>
      </w:pPr>
      <w:bookmarkStart w:id="32" w:name="_Toc161664991"/>
      <w:bookmarkStart w:id="33" w:name="_Toc381426755"/>
      <w:r w:rsidRPr="00CB2F1D">
        <w:lastRenderedPageBreak/>
        <w:t xml:space="preserve">USGIN </w:t>
      </w:r>
      <w:r w:rsidR="00A357C8">
        <w:t>Usage of Metadata Elements</w:t>
      </w:r>
      <w:bookmarkEnd w:id="33"/>
    </w:p>
    <w:p w:rsidR="0032148F" w:rsidRPr="00CB2F1D" w:rsidRDefault="00E6692A" w:rsidP="00A357C8">
      <w:pPr>
        <w:pStyle w:val="Heading2"/>
      </w:pPr>
      <w:bookmarkStart w:id="34" w:name="_Toc381426756"/>
      <w:r>
        <w:t>Core s</w:t>
      </w:r>
      <w:r w:rsidR="0032148F" w:rsidRPr="00CB2F1D">
        <w:t>patial dataset</w:t>
      </w:r>
      <w:r w:rsidR="00447B54">
        <w:t xml:space="preserve">, </w:t>
      </w:r>
      <w:r w:rsidR="0032148F" w:rsidRPr="00CB2F1D">
        <w:t>dataset series</w:t>
      </w:r>
      <w:r>
        <w:t xml:space="preserve">, and </w:t>
      </w:r>
      <w:r w:rsidR="00447B54">
        <w:t>service elements</w:t>
      </w:r>
      <w:bookmarkEnd w:id="34"/>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5" w:name="_Ref244579224"/>
      <w:bookmarkStart w:id="36" w:name="_Toc277856261"/>
      <w:r w:rsidRPr="00CB2F1D">
        <w:t xml:space="preserve">Table </w:t>
      </w:r>
      <w:fldSimple w:instr=" SEQ Table \* ARABIC ">
        <w:r w:rsidR="00877F9F">
          <w:rPr>
            <w:noProof/>
          </w:rPr>
          <w:t>2</w:t>
        </w:r>
      </w:fldSimple>
      <w:bookmarkEnd w:id="35"/>
      <w:r w:rsidRPr="00CB2F1D">
        <w:t xml:space="preserve">. </w:t>
      </w:r>
      <w:bookmarkStart w:id="37"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6"/>
      <w:bookmarkEnd w:id="37"/>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8"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9" w:name="OLE_LINK4"/>
            <w:bookmarkStart w:id="40" w:name="OLE_LINK5"/>
            <w:r w:rsidRPr="00CB2F1D">
              <w:rPr>
                <w:rStyle w:val="ElementxPath"/>
              </w:rPr>
              <w:t>hierarchyLevelName</w:t>
            </w:r>
            <w:bookmarkEnd w:id="39"/>
            <w:bookmarkEnd w:id="40"/>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41" w:name="appProfileInTable2"/>
            <w:r w:rsidR="002F3815" w:rsidRPr="00CB2F1D">
              <w:rPr>
                <w:rStyle w:val="ElementxPath"/>
              </w:rPr>
              <w:t>applicationProfile</w:t>
            </w:r>
            <w:bookmarkEnd w:id="41"/>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8"/>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42" w:name="_Toc381426757"/>
      <w:r w:rsidRPr="00B9035C">
        <w:t>Dataset Identification properties (MD_DataIdentification)</w:t>
      </w:r>
      <w:bookmarkEnd w:id="42"/>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43" w:name="_Ref247946296"/>
      <w:bookmarkStart w:id="44" w:name="_Ref247946287"/>
      <w:bookmarkStart w:id="45" w:name="_Toc277856262"/>
      <w:r>
        <w:t xml:space="preserve">Table </w:t>
      </w:r>
      <w:fldSimple w:instr=" SEQ Table \* ARABIC ">
        <w:r w:rsidR="00877F9F">
          <w:rPr>
            <w:noProof/>
          </w:rPr>
          <w:t>3</w:t>
        </w:r>
      </w:fldSimple>
      <w:bookmarkEnd w:id="43"/>
      <w:r>
        <w:t>. Dataset Identification properties (MD_DataIdentification)</w:t>
      </w:r>
      <w:bookmarkEnd w:id="44"/>
      <w:bookmarkEnd w:id="45"/>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USGIN recommended practice is to i</w:t>
            </w:r>
            <w:r w:rsidRPr="00CB2F1D">
              <w:t>n</w:t>
            </w:r>
            <w:r w:rsidRPr="00CB2F1D">
              <w:t xml:space="preserve">clude </w:t>
            </w:r>
            <w:r w:rsidR="00CA4F0C">
              <w:t>a dereferenceable URI</w:t>
            </w:r>
            <w:r w:rsidRPr="00CB2F1D">
              <w:t xml:space="preserve"> for that </w:t>
            </w:r>
            <w:r w:rsidR="000B7581">
              <w:t>resource</w:t>
            </w:r>
            <w:r w:rsidRPr="00CB2F1D">
              <w:t xml:space="preserve">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0013708D">
              <w:rPr>
                <w:rStyle w:val="ElementxPath"/>
              </w:rPr>
              <w:t>/code</w:t>
            </w:r>
            <w:r w:rsidRPr="00CB2F1D">
              <w:t>.</w:t>
            </w:r>
            <w:r w:rsidRPr="000B7581">
              <w:rPr>
                <w:i/>
              </w:rPr>
              <w:t xml:space="preserve"> </w:t>
            </w:r>
            <w:r w:rsidR="000B7581" w:rsidRPr="000B7581">
              <w:rPr>
                <w:i/>
              </w:rPr>
              <w:t>[note this text updated 2013-10-25 to reflect the information we're a</w:t>
            </w:r>
            <w:r w:rsidR="000B7581" w:rsidRPr="000B7581">
              <w:rPr>
                <w:i/>
              </w:rPr>
              <w:t>c</w:t>
            </w:r>
            <w:r w:rsidR="000B7581" w:rsidRPr="000B7581">
              <w:rPr>
                <w:i/>
              </w:rPr>
              <w:t>tually getting]</w:t>
            </w:r>
            <w:r w:rsidR="000B7581">
              <w:t xml:space="preserve">. </w:t>
            </w:r>
            <w:r w:rsidRPr="00CB2F1D">
              <w:t xml:space="preserve">For related resources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6" w:name="_Ref249925849"/>
      <w:bookmarkStart w:id="47" w:name="_Ref249925852"/>
    </w:p>
    <w:p w:rsidR="00A357C8" w:rsidRDefault="00A357C8" w:rsidP="00A357C8">
      <w:r>
        <w:br w:type="page"/>
      </w:r>
    </w:p>
    <w:p w:rsidR="00A357C8" w:rsidRPr="00A357C8" w:rsidRDefault="006C2E36" w:rsidP="00A357C8">
      <w:pPr>
        <w:pStyle w:val="Heading2"/>
      </w:pPr>
      <w:bookmarkStart w:id="48" w:name="_Ref252888374"/>
      <w:bookmarkStart w:id="49" w:name="_Toc381426758"/>
      <w:r w:rsidRPr="006C2E36">
        <w:lastRenderedPageBreak/>
        <w:t>Service identification elements</w:t>
      </w:r>
      <w:r w:rsidR="00411F9F">
        <w:t xml:space="preserve"> (SV_ServiceIdentification)</w:t>
      </w:r>
      <w:bookmarkEnd w:id="46"/>
      <w:bookmarkEnd w:id="47"/>
      <w:bookmarkEnd w:id="48"/>
      <w:bookmarkEnd w:id="49"/>
    </w:p>
    <w:p w:rsidR="001457A2" w:rsidRDefault="001457A2" w:rsidP="0008310B">
      <w:pPr>
        <w:pStyle w:val="Caption"/>
      </w:pPr>
      <w:bookmarkStart w:id="50" w:name="_Ref248304509"/>
      <w:bookmarkStart w:id="51" w:name="_Toc277856263"/>
      <w:r>
        <w:t xml:space="preserve">Table </w:t>
      </w:r>
      <w:fldSimple w:instr=" SEQ Table \* ARABIC ">
        <w:r w:rsidR="00877F9F">
          <w:rPr>
            <w:noProof/>
          </w:rPr>
          <w:t>4</w:t>
        </w:r>
      </w:fldSimple>
      <w:bookmarkEnd w:id="50"/>
      <w:r>
        <w:t xml:space="preserve">. Service </w:t>
      </w:r>
      <w:r w:rsidR="00411F9F">
        <w:t>I</w:t>
      </w:r>
      <w:r>
        <w:t xml:space="preserve">dentification </w:t>
      </w:r>
      <w:r w:rsidR="00411F9F">
        <w:t>properties (SV_ServiceIdentification)</w:t>
      </w:r>
      <w:bookmarkEnd w:id="51"/>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52" w:name="OLE_LINK6"/>
            <w:bookmarkStart w:id="53"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52"/>
            <w:bookmarkEnd w:id="53"/>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4" w:name="_Toc244579443"/>
      <w:bookmarkStart w:id="55" w:name="_Toc244579444"/>
      <w:bookmarkStart w:id="56" w:name="_Toc244579446"/>
      <w:bookmarkStart w:id="57" w:name="_Toc244579457"/>
      <w:bookmarkStart w:id="58" w:name="_Toc244579458"/>
      <w:bookmarkStart w:id="59" w:name="_Toc252891534"/>
      <w:bookmarkStart w:id="60" w:name="_Toc252891536"/>
      <w:bookmarkStart w:id="61" w:name="_Toc247465904"/>
      <w:bookmarkStart w:id="62" w:name="_Toc247465905"/>
      <w:bookmarkStart w:id="63" w:name="_Toc247465907"/>
      <w:bookmarkStart w:id="64" w:name="_Toc381426759"/>
      <w:bookmarkEnd w:id="54"/>
      <w:bookmarkEnd w:id="55"/>
      <w:bookmarkEnd w:id="56"/>
      <w:bookmarkEnd w:id="57"/>
      <w:bookmarkEnd w:id="58"/>
      <w:bookmarkEnd w:id="59"/>
      <w:bookmarkEnd w:id="60"/>
      <w:bookmarkEnd w:id="61"/>
      <w:bookmarkEnd w:id="62"/>
      <w:bookmarkEnd w:id="63"/>
      <w:r w:rsidRPr="00CB2F1D">
        <w:lastRenderedPageBreak/>
        <w:t>Usage notes</w:t>
      </w:r>
      <w:r w:rsidR="00A357C8">
        <w:t xml:space="preserve"> for Metadata Elements</w:t>
      </w:r>
      <w:bookmarkEnd w:id="64"/>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5" w:name="_Toc381426760"/>
      <w:r w:rsidRPr="00CB2F1D">
        <w:t>Metadata file identifier</w:t>
      </w:r>
      <w:bookmarkEnd w:id="65"/>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6" w:name="_Toc381426761"/>
      <w:r w:rsidRPr="00CB2F1D">
        <w:rPr>
          <w:lang w:eastAsia="ja-JP"/>
        </w:rPr>
        <w:t>Metadata hierarchy</w:t>
      </w:r>
      <w:bookmarkEnd w:id="66"/>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7" w:name="_Toc381426762"/>
      <w:r>
        <w:rPr>
          <w:lang w:eastAsia="ja-JP"/>
        </w:rPr>
        <w:t>Metadata Contact vs. Resource Citation vs. Resource Contact</w:t>
      </w:r>
      <w:bookmarkEnd w:id="67"/>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8" w:name="_Toc381426763"/>
      <w:r w:rsidRPr="00CB2F1D">
        <w:t xml:space="preserve">Resource </w:t>
      </w:r>
      <w:r w:rsidR="00FD616F">
        <w:t>T</w:t>
      </w:r>
      <w:r w:rsidR="00FD616F" w:rsidRPr="00CB2F1D">
        <w:t>itle</w:t>
      </w:r>
      <w:bookmarkEnd w:id="68"/>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9" w:name="_Toc381426764"/>
      <w:r w:rsidRPr="00CB2F1D">
        <w:t>Resource Abstract</w:t>
      </w:r>
      <w:bookmarkEnd w:id="69"/>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70" w:name="_Ref252386338"/>
      <w:bookmarkStart w:id="71" w:name="_Ref252386342"/>
      <w:bookmarkStart w:id="72" w:name="_Ref252386344"/>
      <w:bookmarkStart w:id="73" w:name="_Toc381426765"/>
      <w:r w:rsidRPr="00CB2F1D">
        <w:t>Resource Type</w:t>
      </w:r>
      <w:bookmarkEnd w:id="70"/>
      <w:bookmarkEnd w:id="71"/>
      <w:bookmarkEnd w:id="72"/>
      <w:bookmarkEnd w:id="73"/>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4" w:name="_Toc381426766"/>
      <w:r w:rsidRPr="00CB2F1D">
        <w:t xml:space="preserve">Resource </w:t>
      </w:r>
      <w:r w:rsidR="00FD616F">
        <w:t>L</w:t>
      </w:r>
      <w:r w:rsidR="00FD616F" w:rsidRPr="00CB2F1D">
        <w:t>ocator</w:t>
      </w:r>
      <w:bookmarkEnd w:id="74"/>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5" w:name="_Ref243544765"/>
      <w:bookmarkStart w:id="76" w:name="_Toc381426767"/>
      <w:r w:rsidRPr="00CB2F1D">
        <w:t xml:space="preserve">Unique </w:t>
      </w:r>
      <w:r w:rsidR="00FD616F">
        <w:t>R</w:t>
      </w:r>
      <w:r w:rsidR="00FD616F" w:rsidRPr="00CB2F1D">
        <w:t xml:space="preserve">esource </w:t>
      </w:r>
      <w:bookmarkEnd w:id="75"/>
      <w:r w:rsidR="00FD616F">
        <w:t>I</w:t>
      </w:r>
      <w:r w:rsidR="00FD616F" w:rsidRPr="00CB2F1D">
        <w:t>dentifier</w:t>
      </w:r>
      <w:bookmarkEnd w:id="76"/>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7" w:name="_Toc381426768"/>
      <w:r w:rsidRPr="00CB2F1D">
        <w:t xml:space="preserve">Browse </w:t>
      </w:r>
      <w:r w:rsidR="00FD616F">
        <w:t>G</w:t>
      </w:r>
      <w:r w:rsidR="00FD616F" w:rsidRPr="00CB2F1D">
        <w:t>raphics</w:t>
      </w:r>
      <w:bookmarkEnd w:id="77"/>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fldSimple w:instr=" SEQ Code_example \* ARABIC ">
        <w:r w:rsidR="002C0A6A">
          <w:rPr>
            <w:noProof/>
          </w:rPr>
          <w:t>1</w:t>
        </w:r>
      </w:fldSimple>
      <w:r w:rsidRPr="00CB2F1D">
        <w:t>. Encoding url, display name and file type for browse graphic.</w:t>
      </w:r>
      <w:r w:rsidR="00FE1B43" w:rsidRPr="00CB2F1D">
        <w:t xml:space="preserve"> </w:t>
      </w:r>
    </w:p>
    <w:p w:rsidR="0032148F" w:rsidRPr="00CB2F1D" w:rsidRDefault="0032148F" w:rsidP="009611B8">
      <w:pPr>
        <w:pStyle w:val="Heading2"/>
      </w:pPr>
      <w:bookmarkStart w:id="78" w:name="_Toc381426769"/>
      <w:r w:rsidRPr="00CB2F1D">
        <w:t>Resolution and equivalentScale</w:t>
      </w:r>
      <w:bookmarkEnd w:id="78"/>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9" w:name="_Ref243669622"/>
      <w:bookmarkStart w:id="80" w:name="_Toc381426770"/>
      <w:r w:rsidRPr="00CB2F1D">
        <w:t xml:space="preserve">Resource </w:t>
      </w:r>
      <w:r w:rsidR="00FD616F">
        <w:t>L</w:t>
      </w:r>
      <w:r w:rsidR="00FD616F" w:rsidRPr="00CB2F1D">
        <w:t>anguage</w:t>
      </w:r>
      <w:bookmarkEnd w:id="80"/>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81" w:name="_Toc381426771"/>
      <w:r w:rsidRPr="00CB2F1D">
        <w:t xml:space="preserve">Encoding of </w:t>
      </w:r>
      <w:bookmarkEnd w:id="79"/>
      <w:r w:rsidR="00FD616F">
        <w:t>V</w:t>
      </w:r>
      <w:r w:rsidR="00FD616F" w:rsidRPr="00CB2F1D">
        <w:t xml:space="preserve">ertical </w:t>
      </w:r>
      <w:r w:rsidR="00FD616F">
        <w:t>E</w:t>
      </w:r>
      <w:r w:rsidR="00FD616F" w:rsidRPr="00CB2F1D">
        <w:t>xtents</w:t>
      </w:r>
      <w:bookmarkEnd w:id="81"/>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82" w:name="_Toc247465922"/>
      <w:bookmarkStart w:id="83" w:name="_Toc247520212"/>
      <w:bookmarkStart w:id="84" w:name="_Toc247465927"/>
      <w:bookmarkStart w:id="85" w:name="_Toc247520217"/>
      <w:bookmarkStart w:id="86" w:name="_Ref247463009"/>
      <w:bookmarkStart w:id="87" w:name="_Ref247457499"/>
      <w:bookmarkStart w:id="88" w:name="_Ref247457501"/>
      <w:bookmarkStart w:id="89" w:name="_Toc381426772"/>
      <w:bookmarkEnd w:id="82"/>
      <w:bookmarkEnd w:id="83"/>
      <w:bookmarkEnd w:id="84"/>
      <w:bookmarkEnd w:id="85"/>
      <w:r>
        <w:t>Content information: Entities and Attributes</w:t>
      </w:r>
      <w:bookmarkEnd w:id="89"/>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90" w:name="_Toc381426773"/>
      <w:r w:rsidRPr="00CB2F1D">
        <w:t>Use of MD_Distribution and MD_Distributor</w:t>
      </w:r>
      <w:bookmarkEnd w:id="86"/>
      <w:bookmarkEnd w:id="90"/>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5F6A3817" wp14:editId="08F6B0A3">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91" w:name="_Ref250374836"/>
      <w:bookmarkStart w:id="92" w:name="_Toc249242068"/>
      <w:bookmarkStart w:id="93" w:name="_Toc277754632"/>
      <w:r>
        <w:t xml:space="preserve">Figure </w:t>
      </w:r>
      <w:fldSimple w:instr=" SEQ Figure \* ARABIC ">
        <w:r w:rsidR="002C0A6A">
          <w:rPr>
            <w:noProof/>
          </w:rPr>
          <w:t>1</w:t>
        </w:r>
      </w:fldSimple>
      <w:bookmarkEnd w:id="91"/>
      <w:r>
        <w:t>. gmd:MD_Distribution_Type diagram</w:t>
      </w:r>
      <w:bookmarkEnd w:id="92"/>
      <w:bookmarkEnd w:id="93"/>
    </w:p>
    <w:p w:rsidR="00304799" w:rsidRPr="00CB2F1D" w:rsidRDefault="00304799" w:rsidP="009611B8">
      <w:pPr>
        <w:pStyle w:val="Heading2"/>
      </w:pPr>
      <w:bookmarkStart w:id="94" w:name="_Ref252460957"/>
      <w:bookmarkStart w:id="95" w:name="_Ref252460959"/>
      <w:bookmarkStart w:id="96" w:name="_Ref252865238"/>
      <w:bookmarkStart w:id="97" w:name="_Ref252865240"/>
      <w:bookmarkStart w:id="98" w:name="_Ref252865336"/>
      <w:bookmarkStart w:id="99" w:name="_Ref252865338"/>
      <w:bookmarkStart w:id="100" w:name="_Ref252865402"/>
      <w:bookmarkStart w:id="101" w:name="_Ref252865414"/>
      <w:bookmarkStart w:id="102" w:name="_Toc381426774"/>
      <w:r w:rsidRPr="00CB2F1D">
        <w:t xml:space="preserve">Distribution </w:t>
      </w:r>
      <w:bookmarkEnd w:id="94"/>
      <w:bookmarkEnd w:id="95"/>
      <w:r w:rsidR="00FD616F">
        <w:t>F</w:t>
      </w:r>
      <w:r w:rsidR="00FD616F" w:rsidRPr="00CB2F1D">
        <w:t>ormat</w:t>
      </w:r>
      <w:bookmarkEnd w:id="96"/>
      <w:bookmarkEnd w:id="97"/>
      <w:bookmarkEnd w:id="98"/>
      <w:bookmarkEnd w:id="99"/>
      <w:bookmarkEnd w:id="100"/>
      <w:bookmarkEnd w:id="101"/>
      <w:bookmarkEnd w:id="102"/>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103" w:name="_Toc381426775"/>
      <w:r>
        <w:t>Digital resources</w:t>
      </w:r>
      <w:bookmarkEnd w:id="103"/>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4" w:name="_Toc277856264"/>
      <w:r>
        <w:t xml:space="preserve">Table </w:t>
      </w:r>
      <w:fldSimple w:instr=" SEQ Table \* ARABIC ">
        <w:r w:rsidR="00877F9F">
          <w:rPr>
            <w:noProof/>
          </w:rPr>
          <w:t>5</w:t>
        </w:r>
      </w:fldSimple>
      <w:r>
        <w:t>. Example format strings for digital files. These are to be used only if an appropriate MIME type is not defined.</w:t>
      </w:r>
      <w:bookmarkEnd w:id="104"/>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5" w:name="_Ref252881383"/>
      <w:bookmarkStart w:id="106" w:name="_Ref252881469"/>
      <w:bookmarkStart w:id="107" w:name="_Toc381426776"/>
      <w:r>
        <w:t>Non digital resources</w:t>
      </w:r>
      <w:bookmarkEnd w:id="105"/>
      <w:bookmarkEnd w:id="106"/>
      <w:bookmarkEnd w:id="107"/>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8" w:name="_Ref252800542"/>
      <w:bookmarkStart w:id="109" w:name="_Toc277856265"/>
      <w:bookmarkStart w:id="110" w:name="_Ref352096594"/>
      <w:r>
        <w:t xml:space="preserve">Table </w:t>
      </w:r>
      <w:fldSimple w:instr=" SEQ Table \* ARABIC ">
        <w:r w:rsidR="00877F9F">
          <w:rPr>
            <w:noProof/>
          </w:rPr>
          <w:t>6</w:t>
        </w:r>
      </w:fldSimple>
      <w:bookmarkEnd w:id="108"/>
      <w:r>
        <w:t>.</w:t>
      </w:r>
      <w:r w:rsidRPr="0042034B">
        <w:t xml:space="preserve"> </w:t>
      </w:r>
      <w:r>
        <w:t xml:space="preserve">USGIN Distribution formats for non digital resources. URI for this codelist is </w:t>
      </w:r>
      <w:r w:rsidRPr="00DE66D8">
        <w:t>http://resources.usgin.org/registry/distributionFormatNames201001</w:t>
      </w:r>
      <w:bookmarkEnd w:id="109"/>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11" w:name="_Ref312952761"/>
      <w:bookmarkStart w:id="112" w:name="_Ref312952765"/>
      <w:bookmarkStart w:id="113" w:name="_Ref312962412"/>
      <w:bookmarkStart w:id="114" w:name="_Ref312962416"/>
      <w:bookmarkStart w:id="115" w:name="_Toc381426777"/>
      <w:r w:rsidRPr="00CB2F1D">
        <w:t>CI_OnlineResource</w:t>
      </w:r>
      <w:bookmarkEnd w:id="87"/>
      <w:bookmarkEnd w:id="88"/>
      <w:bookmarkEnd w:id="111"/>
      <w:bookmarkEnd w:id="112"/>
      <w:bookmarkEnd w:id="113"/>
      <w:bookmarkEnd w:id="114"/>
      <w:bookmarkEnd w:id="115"/>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6" w:name="_Ref312950875"/>
      <w:r>
        <w:t xml:space="preserve">Table </w:t>
      </w:r>
      <w:fldSimple w:instr=" SEQ Table \* ARABIC ">
        <w:r>
          <w:rPr>
            <w:noProof/>
          </w:rPr>
          <w:t>7</w:t>
        </w:r>
      </w:fldSimple>
      <w:bookmarkEnd w:id="116"/>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w:t>
      </w:r>
    </w:p>
    <w:p w:rsidR="00501469" w:rsidRDefault="00501469" w:rsidP="00501469">
      <w:pPr>
        <w:pStyle w:val="Heading3"/>
      </w:pPr>
      <w:bookmarkStart w:id="117" w:name="_Toc381426778"/>
      <w:r>
        <w:lastRenderedPageBreak/>
        <w:t>CI_OnlineResource protocol</w:t>
      </w:r>
      <w:bookmarkEnd w:id="117"/>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bookmarkStart w:id="118" w:name="_Toc381426779"/>
      <w:r>
        <w:t>CI_OnlineResource</w:t>
      </w:r>
      <w:r w:rsidR="0081372A">
        <w:t xml:space="preserve"> </w:t>
      </w:r>
      <w:r>
        <w:t>applicationProfile</w:t>
      </w:r>
      <w:bookmarkEnd w:id="118"/>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w:t>
      </w:r>
      <w:r w:rsidR="003822A9">
        <w:t>t</w:t>
      </w:r>
      <w:r w:rsidR="003822A9">
        <w:t>hough these variations may be deducible using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profile.</w:t>
      </w:r>
    </w:p>
    <w:p w:rsidR="00501469" w:rsidRDefault="00501469" w:rsidP="00501469">
      <w:pPr>
        <w:pStyle w:val="Heading3"/>
      </w:pPr>
      <w:bookmarkStart w:id="119" w:name="_Toc381426780"/>
      <w:r>
        <w:t>CI_OnlineResource name and description</w:t>
      </w:r>
      <w:bookmarkEnd w:id="119"/>
    </w:p>
    <w:p w:rsidR="007E6F3B" w:rsidRDefault="00AA5CF8" w:rsidP="009611B8">
      <w:r>
        <w:t>In order to provide further clarity and guidance for the utilization of linked resources USGIN re</w:t>
      </w:r>
      <w:r>
        <w:t>c</w:t>
      </w:r>
      <w:r>
        <w:t>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In order to ident</w:t>
      </w:r>
      <w:r w:rsidR="007E6F3B">
        <w:t>i</w:t>
      </w:r>
      <w:r w:rsidR="007E6F3B">
        <w:t xml:space="preserve">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w:t>
      </w:r>
      <w:r>
        <w:t>s</w:t>
      </w:r>
      <w:r>
        <w:t>sary additional information in a text narrative as well.</w:t>
      </w:r>
      <w:r w:rsidR="00F55070">
        <w:t xml:space="preserve"> </w:t>
      </w:r>
      <w:r w:rsidR="00AA5CF8">
        <w:t>In some cases the protocol, applicatio</w:t>
      </w:r>
      <w:r w:rsidR="00AA5CF8">
        <w:t>n</w:t>
      </w:r>
      <w:r w:rsidR="00AA5CF8">
        <w:t xml:space="preserve">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w:t>
      </w:r>
      <w:r w:rsidR="001609D6">
        <w:t>n</w:t>
      </w:r>
      <w:r w:rsidR="001609D6">
        <w:t>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 dataset distributed through a particular feature type in a multi-feature WFS:</w:t>
      </w:r>
    </w:p>
    <w:p w:rsidR="001609D6" w:rsidRPr="002C568B" w:rsidRDefault="001609D6" w:rsidP="001609D6">
      <w:pPr>
        <w:pStyle w:val="XMLelement0"/>
      </w:pPr>
      <w:r w:rsidRPr="002C568B">
        <w:lastRenderedPageBreak/>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bookmarkStart w:id="120" w:name="_Toc381426781"/>
      <w:r>
        <w:t>CI_OnlineResource function property</w:t>
      </w:r>
      <w:bookmarkEnd w:id="120"/>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21" w:name="_Ref247443287"/>
      <w:bookmarkStart w:id="122" w:name="_Toc277856266"/>
      <w:r w:rsidRPr="00CB2F1D">
        <w:t xml:space="preserve">Table </w:t>
      </w:r>
      <w:fldSimple w:instr=" SEQ Table \* ARABIC ">
        <w:r w:rsidR="00807341">
          <w:rPr>
            <w:noProof/>
          </w:rPr>
          <w:t>8</w:t>
        </w:r>
      </w:fldSimple>
      <w:bookmarkEnd w:id="121"/>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22"/>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rsidTr="00BE6E9D">
        <w:trPr>
          <w:cantSplit/>
          <w:tblHeader/>
          <w:jc w:val="center"/>
        </w:trPr>
        <w:tc>
          <w:tcPr>
            <w:tcW w:w="1373" w:type="pct"/>
          </w:tcPr>
          <w:p w:rsidR="00BE6E9D" w:rsidRPr="000D0DD2" w:rsidRDefault="00C1044C" w:rsidP="009851E6">
            <w:pPr>
              <w:pStyle w:val="Tableheading"/>
              <w:keepNext/>
            </w:pPr>
            <w:hyperlink r:id="rId59"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C1044C" w:rsidP="003266F8">
            <w:hyperlink r:id="rId60" w:anchor="RI_383" w:history="1">
              <w:r w:rsidR="00BE6E9D"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rsidTr="00BE6E9D">
        <w:trPr>
          <w:cantSplit/>
          <w:jc w:val="center"/>
        </w:trPr>
        <w:tc>
          <w:tcPr>
            <w:tcW w:w="1373" w:type="pct"/>
          </w:tcPr>
          <w:p w:rsidR="00BE6E9D" w:rsidRPr="000D0DD2" w:rsidRDefault="00C1044C" w:rsidP="003266F8">
            <w:hyperlink r:id="rId61" w:anchor="RI_375" w:history="1">
              <w:r w:rsidR="00BE6E9D"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C1044C" w:rsidP="003266F8">
            <w:hyperlink r:id="rId62" w:anchor="RI_382" w:history="1">
              <w:r w:rsidR="00BE6E9D"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resource. (NAP)</w:t>
            </w:r>
          </w:p>
        </w:tc>
      </w:tr>
      <w:tr w:rsidR="00BE6E9D" w:rsidRPr="00CB2F1D" w:rsidTr="00BE6E9D">
        <w:trPr>
          <w:cantSplit/>
          <w:jc w:val="center"/>
        </w:trPr>
        <w:tc>
          <w:tcPr>
            <w:tcW w:w="1373" w:type="pct"/>
          </w:tcPr>
          <w:p w:rsidR="00BE6E9D" w:rsidRPr="000D0DD2" w:rsidRDefault="00C1044C" w:rsidP="00BE6E9D">
            <w:hyperlink r:id="rId63" w:anchor="RI_376" w:history="1">
              <w:r w:rsidR="00BE6E9D"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explanatory web page, a downloadable document with narrative text describing the resource, or an XML encoded metadata document. (ISO)</w:t>
            </w:r>
          </w:p>
        </w:tc>
      </w:tr>
      <w:tr w:rsidR="00BE6E9D" w:rsidRPr="00CB2F1D" w:rsidTr="00BE6E9D">
        <w:trPr>
          <w:cantSplit/>
          <w:jc w:val="center"/>
        </w:trPr>
        <w:tc>
          <w:tcPr>
            <w:tcW w:w="1373" w:type="pct"/>
          </w:tcPr>
          <w:p w:rsidR="00BE6E9D" w:rsidRPr="000D0DD2" w:rsidRDefault="00C1044C" w:rsidP="00BE6E9D">
            <w:hyperlink r:id="rId64" w:anchor="RI_377" w:history="1">
              <w:r w:rsidR="00BE6E9D"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C1044C" w:rsidP="00BE6E9D">
            <w:hyperlink r:id="rId65" w:anchor="RI_378" w:history="1">
              <w:r w:rsidR="00BE6E9D"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rsidTr="00BE6E9D">
        <w:trPr>
          <w:cantSplit/>
          <w:jc w:val="center"/>
        </w:trPr>
        <w:tc>
          <w:tcPr>
            <w:tcW w:w="1373" w:type="pct"/>
          </w:tcPr>
          <w:p w:rsidR="00BE6E9D" w:rsidRPr="000D0DD2" w:rsidRDefault="00C1044C" w:rsidP="003266F8">
            <w:hyperlink r:id="rId66" w:anchor="RI_379" w:history="1">
              <w:r w:rsidR="00BE6E9D"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w:t>
            </w:r>
            <w:r w:rsidRPr="00CB2F1D">
              <w:t>n</w:t>
            </w:r>
            <w:r w:rsidRPr="00CB2F1D">
              <w:t>terface for seeking out specific information content contained by r</w:t>
            </w:r>
            <w:r w:rsidRPr="00CB2F1D">
              <w:t>e</w:t>
            </w:r>
            <w:r w:rsidRPr="00CB2F1D">
              <w:t>source, e.g. the metadata describes a database, and this linkage a</w:t>
            </w:r>
            <w:r w:rsidRPr="00CB2F1D">
              <w:t>c</w:t>
            </w:r>
            <w:r w:rsidRPr="00CB2F1D">
              <w:t xml:space="preserve">cesses a search interface to search the database </w:t>
            </w:r>
            <w:r w:rsidRPr="000D0DD2">
              <w:t>(ISO)</w:t>
            </w:r>
          </w:p>
        </w:tc>
      </w:tr>
      <w:tr w:rsidR="00BE6E9D" w:rsidRPr="00CB2F1D" w:rsidTr="00BE6E9D">
        <w:trPr>
          <w:cantSplit/>
          <w:jc w:val="center"/>
        </w:trPr>
        <w:tc>
          <w:tcPr>
            <w:tcW w:w="1373" w:type="pct"/>
          </w:tcPr>
          <w:p w:rsidR="00BE6E9D" w:rsidRPr="000D0DD2" w:rsidRDefault="00C1044C" w:rsidP="003266F8">
            <w:hyperlink r:id="rId67" w:anchor="RI_380" w:history="1">
              <w:r w:rsidR="00BE6E9D"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w:t>
            </w:r>
            <w:r w:rsidRPr="00CB2F1D">
              <w:t>s</w:t>
            </w:r>
            <w:r w:rsidRPr="00CB2F1D">
              <w:t>fer data from a local storage device or system to be included in the described resource.</w:t>
            </w:r>
            <w:r>
              <w:t xml:space="preserve"> (NAP)</w:t>
            </w:r>
          </w:p>
        </w:tc>
      </w:tr>
      <w:tr w:rsidR="00BE6E9D" w:rsidRPr="00CB2F1D" w:rsidTr="00BE6E9D">
        <w:trPr>
          <w:cantSplit/>
          <w:jc w:val="center"/>
        </w:trPr>
        <w:tc>
          <w:tcPr>
            <w:tcW w:w="1373" w:type="pct"/>
          </w:tcPr>
          <w:p w:rsidR="00BE6E9D" w:rsidRPr="000D0DD2" w:rsidRDefault="00C1044C" w:rsidP="00BE6E9D">
            <w:hyperlink r:id="rId68" w:anchor="RI_381" w:history="1">
              <w:r w:rsidR="00BE6E9D"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w:t>
            </w:r>
            <w:r w:rsidRPr="00CB2F1D">
              <w:t>u</w:t>
            </w:r>
            <w:r w:rsidRPr="00CB2F1D">
              <w:t>ment may be a Web Services Description Language (WSDL) file or OGC getCapabilities file.</w:t>
            </w:r>
            <w:r w:rsidRPr="000D0DD2">
              <w:t xml:space="preserve"> (NAP)</w:t>
            </w:r>
          </w:p>
        </w:tc>
      </w:tr>
    </w:tbl>
    <w:p w:rsidR="00501469" w:rsidRDefault="0081372A" w:rsidP="00501469">
      <w:pPr>
        <w:pStyle w:val="Heading3"/>
      </w:pPr>
      <w:bookmarkStart w:id="123" w:name="_Ref244487296"/>
      <w:bookmarkStart w:id="124" w:name="_Ref244487320"/>
      <w:bookmarkStart w:id="125" w:name="_Ref244487342"/>
      <w:bookmarkStart w:id="126" w:name="_Toc381426782"/>
      <w:r>
        <w:t>Scoped name in</w:t>
      </w:r>
      <w:r w:rsidR="00501469">
        <w:t xml:space="preserve"> service distributions</w:t>
      </w:r>
      <w:bookmarkEnd w:id="126"/>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w:t>
      </w:r>
      <w:r w:rsidR="0081372A">
        <w:t>e</w:t>
      </w:r>
      <w:r w:rsidR="0081372A">
        <w:t>wise, a dataset may be distributed as a particular feature type in a Web Feature Service that o</w:t>
      </w:r>
      <w:r w:rsidR="0081372A">
        <w:t>f</w:t>
      </w:r>
      <w:r w:rsidR="0081372A">
        <w:t>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w:t>
      </w:r>
      <w:r>
        <w:t>n</w:t>
      </w:r>
      <w:r>
        <w:t xml:space="preserve">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rsidR="00646D48" w:rsidRDefault="00B1667A" w:rsidP="009611B8">
      <w:pPr>
        <w:pStyle w:val="Heading2"/>
      </w:pPr>
      <w:bookmarkStart w:id="127" w:name="_Toc381426783"/>
      <w:r>
        <w:t>Responsible parties and l</w:t>
      </w:r>
      <w:r w:rsidR="00646D48">
        <w:t>ogos</w:t>
      </w:r>
      <w:bookmarkEnd w:id="127"/>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28" w:name="_Toc381426784"/>
      <w:r w:rsidRPr="00CB2F1D">
        <w:t>Extensions to CharacterString</w:t>
      </w:r>
      <w:bookmarkEnd w:id="123"/>
      <w:bookmarkEnd w:id="124"/>
      <w:bookmarkEnd w:id="125"/>
      <w:bookmarkEnd w:id="128"/>
    </w:p>
    <w:p w:rsidR="00913FCF" w:rsidRPr="00CB2F1D" w:rsidRDefault="00913FCF" w:rsidP="00913FCF">
      <w:pPr>
        <w:pStyle w:val="Heading3"/>
      </w:pPr>
      <w:bookmarkStart w:id="129" w:name="_Toc381426785"/>
      <w:r w:rsidRPr="00CB2F1D">
        <w:t>Web extensions</w:t>
      </w:r>
      <w:bookmarkEnd w:id="129"/>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30" w:name="_Toc381426786"/>
      <w:r w:rsidRPr="00CB2F1D">
        <w:t>Language localization</w:t>
      </w:r>
      <w:bookmarkEnd w:id="130"/>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31" w:name="_Toc244579482"/>
      <w:bookmarkStart w:id="132" w:name="_Toc244579484"/>
      <w:bookmarkEnd w:id="131"/>
      <w:bookmarkEnd w:id="132"/>
    </w:p>
    <w:p w:rsidR="00913FCF" w:rsidRPr="00CB2F1D" w:rsidRDefault="00913FCF" w:rsidP="00913FCF">
      <w:pPr>
        <w:pStyle w:val="Heading3"/>
      </w:pPr>
      <w:bookmarkStart w:id="133" w:name="_Ref247269078"/>
      <w:bookmarkStart w:id="134" w:name="_Ref252197736"/>
      <w:bookmarkStart w:id="135" w:name="_Ref252197755"/>
      <w:bookmarkStart w:id="136" w:name="_Toc381426787"/>
      <w:r w:rsidRPr="00CB2F1D">
        <w:t>Codelists</w:t>
      </w:r>
      <w:bookmarkEnd w:id="133"/>
      <w:bookmarkEnd w:id="134"/>
      <w:bookmarkEnd w:id="135"/>
      <w:bookmarkEnd w:id="136"/>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9"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lastRenderedPageBreak/>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0"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37" w:name="_Ref252210514"/>
      <w:bookmarkStart w:id="138" w:name="_Toc277856267"/>
      <w:r>
        <w:t xml:space="preserve">Table </w:t>
      </w:r>
      <w:fldSimple w:instr=" SEQ Table \* ARABIC ">
        <w:r w:rsidR="00877F9F">
          <w:rPr>
            <w:noProof/>
          </w:rPr>
          <w:t>9</w:t>
        </w:r>
      </w:fldSimple>
      <w:bookmarkEnd w:id="137"/>
      <w:r>
        <w:t xml:space="preserve">. </w:t>
      </w:r>
      <w:r w:rsidRPr="00AC086F">
        <w:t>Codelist crosswalk between ISO, NAP and USGIN.</w:t>
      </w:r>
      <w:bookmarkEnd w:id="138"/>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1"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lastRenderedPageBreak/>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2"/>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9" w:name="_Toc381426788"/>
      <w:r w:rsidRPr="00CB2F1D">
        <w:lastRenderedPageBreak/>
        <w:t>Geographic bounding box</w:t>
      </w:r>
      <w:bookmarkEnd w:id="139"/>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40" w:name="_Toc244579491"/>
      <w:bookmarkStart w:id="141" w:name="_Ref249947782"/>
      <w:bookmarkStart w:id="142" w:name="_Ref244501215"/>
      <w:bookmarkStart w:id="143" w:name="_Toc381426789"/>
      <w:bookmarkEnd w:id="140"/>
      <w:r>
        <w:t>Data Quality</w:t>
      </w:r>
      <w:bookmarkEnd w:id="143"/>
    </w:p>
    <w:p w:rsidR="007C0B9D" w:rsidRDefault="007C0B9D" w:rsidP="00A273CD">
      <w:pPr>
        <w:pStyle w:val="Heading3"/>
      </w:pPr>
      <w:bookmarkStart w:id="144" w:name="_Toc381426790"/>
      <w:r>
        <w:t>Simple quality statement</w:t>
      </w:r>
      <w:bookmarkEnd w:id="144"/>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45" w:name="_Toc381426791"/>
      <w:bookmarkEnd w:id="141"/>
      <w:r w:rsidRPr="00CB2F1D">
        <w:t>Lineage</w:t>
      </w:r>
      <w:bookmarkEnd w:id="142"/>
      <w:bookmarkEnd w:id="145"/>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46" w:name="_Ref247376512"/>
      <w:bookmarkStart w:id="147" w:name="_Toc381426792"/>
      <w:r w:rsidRPr="00CB2F1D">
        <w:t>Temporal extents</w:t>
      </w:r>
      <w:bookmarkEnd w:id="146"/>
      <w:bookmarkEnd w:id="147"/>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48" w:name="_Ref312932895"/>
      <w:bookmarkStart w:id="149" w:name="_Ref312932898"/>
      <w:bookmarkStart w:id="150" w:name="_Ref312933112"/>
      <w:bookmarkStart w:id="151" w:name="_Ref312933119"/>
      <w:bookmarkStart w:id="152" w:name="_Toc381426793"/>
      <w:r>
        <w:t>Operation metadata</w:t>
      </w:r>
      <w:bookmarkEnd w:id="148"/>
      <w:bookmarkEnd w:id="149"/>
      <w:bookmarkEnd w:id="150"/>
      <w:bookmarkEnd w:id="151"/>
      <w:bookmarkEnd w:id="152"/>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53" w:name="_Toc381426794"/>
      <w:r w:rsidRPr="00CB2F1D">
        <w:lastRenderedPageBreak/>
        <w:t>Abbreviations</w:t>
      </w:r>
      <w:bookmarkEnd w:id="153"/>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54" w:name="_Toc381426795"/>
      <w:bookmarkEnd w:id="32"/>
      <w:r w:rsidRPr="00CB2F1D">
        <w:lastRenderedPageBreak/>
        <w:t>References</w:t>
      </w:r>
      <w:bookmarkEnd w:id="154"/>
    </w:p>
    <w:p w:rsidR="00247944" w:rsidRDefault="00247944" w:rsidP="00247944">
      <w:pPr>
        <w:pStyle w:val="Heading2"/>
      </w:pPr>
      <w:bookmarkStart w:id="155" w:name="_Toc381426796"/>
      <w:r>
        <w:t>Cited literature</w:t>
      </w:r>
      <w:bookmarkEnd w:id="155"/>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3"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4"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5"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6"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7"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78"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56" w:name="_Toc381426797"/>
      <w:r w:rsidRPr="00CB2F1D">
        <w:lastRenderedPageBreak/>
        <w:t>Codelists</w:t>
      </w:r>
      <w:bookmarkEnd w:id="156"/>
    </w:p>
    <w:p w:rsidR="00920164" w:rsidRDefault="00920164" w:rsidP="00920164">
      <w:pPr>
        <w:pStyle w:val="Heading2"/>
        <w:rPr>
          <w:rStyle w:val="LineNumber"/>
        </w:rPr>
      </w:pPr>
      <w:bookmarkStart w:id="157" w:name="_Ref252222161"/>
      <w:bookmarkStart w:id="158" w:name="_Ref252222164"/>
      <w:bookmarkStart w:id="159" w:name="_Toc381426798"/>
      <w:r>
        <w:rPr>
          <w:rStyle w:val="LineNumber"/>
        </w:rPr>
        <w:t>ServiceType</w:t>
      </w:r>
      <w:bookmarkEnd w:id="157"/>
      <w:bookmarkEnd w:id="158"/>
      <w:bookmarkEnd w:id="159"/>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60" w:name="_Ref252390419"/>
      <w:bookmarkStart w:id="161" w:name="_Toc277856269"/>
      <w:r>
        <w:t xml:space="preserve">Table </w:t>
      </w:r>
      <w:fldSimple w:instr=" SEQ Table \* ARABIC ">
        <w:r w:rsidR="00877F9F">
          <w:rPr>
            <w:noProof/>
          </w:rPr>
          <w:t>11</w:t>
        </w:r>
      </w:fldSimple>
      <w:bookmarkEnd w:id="160"/>
      <w:r>
        <w:t xml:space="preserve">. </w:t>
      </w:r>
      <w:r w:rsidRPr="005C7997">
        <w:t>INSPIRE SPATIAL DATA SERVICE TYPE</w:t>
      </w:r>
      <w:r w:rsidR="00C65A1F">
        <w:t xml:space="preserve"> (for information only, not used by USGIN)</w:t>
      </w:r>
      <w:bookmarkEnd w:id="16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62" w:name="_Ref252393392"/>
      <w:bookmarkStart w:id="163" w:name="_Toc277856270"/>
      <w:r>
        <w:t xml:space="preserve">Table </w:t>
      </w:r>
      <w:fldSimple w:instr=" SEQ Table \* ARABIC ">
        <w:r w:rsidR="00877F9F">
          <w:rPr>
            <w:noProof/>
          </w:rPr>
          <w:t>12</w:t>
        </w:r>
      </w:fldSimple>
      <w:bookmarkEnd w:id="162"/>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9" w:history="1">
        <w:r w:rsidR="0008310B" w:rsidRPr="000848F2">
          <w:rPr>
            <w:rStyle w:val="Hyperlink"/>
          </w:rPr>
          <w:t>http://dclite4g.xmlns.com/ws.rdf</w:t>
        </w:r>
      </w:hyperlink>
      <w:r w:rsidR="0008310B">
        <w:t xml:space="preserve"> for another rdf-based vocabulary. These should probably be merged.</w:t>
      </w:r>
      <w:bookmarkEnd w:id="1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0"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1"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2"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3"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4"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5"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6"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7"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64" w:name="_Ref252881497"/>
      <w:bookmarkStart w:id="165" w:name="_Toc381426799"/>
      <w:r>
        <w:rPr>
          <w:rStyle w:val="LineNumber"/>
        </w:rPr>
        <w:lastRenderedPageBreak/>
        <w:t>Linkage name conventions</w:t>
      </w:r>
      <w:bookmarkEnd w:id="164"/>
      <w:bookmarkEnd w:id="165"/>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66" w:name="_Ref252866837"/>
      <w:bookmarkStart w:id="167" w:name="_Toc277856271"/>
      <w:r w:rsidRPr="00A04FFE">
        <w:t xml:space="preserve">Table </w:t>
      </w:r>
      <w:fldSimple w:instr=" SEQ Table \* ARABIC ">
        <w:r w:rsidR="003822A9" w:rsidRPr="00A04FFE">
          <w:rPr>
            <w:noProof/>
          </w:rPr>
          <w:t>13</w:t>
        </w:r>
      </w:fldSimple>
      <w:bookmarkEnd w:id="166"/>
      <w:r w:rsidRPr="00A04FFE">
        <w:t>. USGIN Names to identify special linkage URL's for CI_Online Resource</w:t>
      </w:r>
      <w:r w:rsidR="004A30AA" w:rsidRPr="00A04FFE">
        <w:t>. CodeList URI = http://resources.usgin.org/registry/linkageName</w:t>
      </w:r>
      <w:r w:rsidR="00E66E57" w:rsidRPr="00A04FFE">
        <w:t>201001</w:t>
      </w:r>
      <w:bookmarkEnd w:id="16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68" w:name="_Toc252341582"/>
      <w:bookmarkStart w:id="169" w:name="_Toc252355201"/>
      <w:bookmarkStart w:id="170" w:name="_Toc252388631"/>
      <w:bookmarkStart w:id="171" w:name="_Toc252341583"/>
      <w:bookmarkStart w:id="172" w:name="_Toc252355202"/>
      <w:bookmarkStart w:id="173" w:name="_Toc252388632"/>
      <w:bookmarkStart w:id="174" w:name="_Toc247465943"/>
      <w:bookmarkStart w:id="175" w:name="_Toc247520233"/>
      <w:bookmarkEnd w:id="168"/>
      <w:bookmarkEnd w:id="169"/>
      <w:bookmarkEnd w:id="170"/>
      <w:bookmarkEnd w:id="171"/>
      <w:bookmarkEnd w:id="172"/>
      <w:bookmarkEnd w:id="173"/>
      <w:bookmarkEnd w:id="174"/>
      <w:bookmarkEnd w:id="175"/>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76" w:name="_Toc381426800"/>
      <w:r w:rsidRPr="00CB2F1D">
        <w:lastRenderedPageBreak/>
        <w:t>Examples</w:t>
      </w:r>
      <w:bookmarkEnd w:id="176"/>
    </w:p>
    <w:p w:rsidR="00C42F77" w:rsidRDefault="00C42F77">
      <w:pPr>
        <w:pStyle w:val="Heading2"/>
      </w:pPr>
      <w:bookmarkStart w:id="177" w:name="_Toc381426801"/>
      <w:r>
        <w:t>USGIN ISO 19139 Minimum Dat</w:t>
      </w:r>
      <w:r w:rsidR="0053159E">
        <w:t>a</w:t>
      </w:r>
      <w:r>
        <w:t>set Metadata</w:t>
      </w:r>
      <w:bookmarkEnd w:id="177"/>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8"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78" w:name="_Toc381426802"/>
      <w:r w:rsidRPr="00CB2F1D">
        <w:lastRenderedPageBreak/>
        <w:t>USGIN ISO 19139 Dataset Metadata</w:t>
      </w:r>
      <w:bookmarkEnd w:id="178"/>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89"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0"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1"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6903D4" w:rsidRDefault="00821744" w:rsidP="00EA102F">
      <w:pPr>
        <w:pStyle w:val="XMLcommetn"/>
      </w:pPr>
      <w:r>
        <w:tab/>
      </w:r>
      <w:r>
        <w:tab/>
      </w:r>
      <w:r>
        <w:tab/>
      </w:r>
      <w:r w:rsidR="00EA102F">
        <w:t xml:space="preserve">              </w:t>
      </w:r>
      <w:r>
        <w:t xml:space="preserve">&lt;!--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w:t>
      </w:r>
    </w:p>
    <w:p w:rsidR="00821744" w:rsidRDefault="006903D4" w:rsidP="00EA102F">
      <w:pPr>
        <w:pStyle w:val="XMLcommetn"/>
      </w:pPr>
      <w:r>
        <w:tab/>
      </w:r>
      <w:r>
        <w:tab/>
      </w:r>
      <w:r>
        <w:tab/>
      </w:r>
      <w:r>
        <w:tab/>
      </w:r>
      <w:r>
        <w:tab/>
      </w:r>
      <w:r>
        <w:tab/>
      </w:r>
      <w:r>
        <w:tab/>
      </w:r>
      <w:r>
        <w:tab/>
        <w:t xml:space="preserve">Example here of license statement. </w:t>
      </w:r>
      <w:r w:rsidR="00821744">
        <w:t>--&gt;</w:t>
      </w:r>
    </w:p>
    <w:p w:rsidR="006903D4" w:rsidRDefault="006903D4" w:rsidP="00821744">
      <w:pPr>
        <w:pStyle w:val="XMLelement0"/>
      </w:pPr>
    </w:p>
    <w:p w:rsidR="006903D4" w:rsidRDefault="006903D4" w:rsidP="00821744">
      <w:pPr>
        <w:pStyle w:val="XMLelement0"/>
        <w:rPr>
          <w:rFonts w:ascii="Times New Roman" w:hAnsi="Times New Roman"/>
          <w:color w:val="000096"/>
          <w:sz w:val="24"/>
        </w:rPr>
      </w:pPr>
      <w:r w:rsidRPr="006903D4">
        <w:tab/>
      </w:r>
      <w:r w:rsidRPr="006903D4">
        <w:tab/>
      </w:r>
      <w:r w:rsidRPr="006903D4">
        <w:tab/>
        <w:t>&lt;gmd:resourceConstraints&gt;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r>
      <w:r w:rsidRPr="006903D4">
        <w:tab/>
        <w:t>&lt;gco:CharacterString&gt;</w:t>
      </w:r>
      <w:r w:rsidRPr="006903D4">
        <w:rPr>
          <w:rStyle w:val="XMLelementValueChar"/>
          <w:b w:val="0"/>
        </w:rPr>
        <w:t>License: CC-BY 4.0 (http://creativecommons.org/licenses/by/4.0/):</w:t>
      </w:r>
      <w:r w:rsidRPr="006903D4">
        <w:rPr>
          <w:rStyle w:val="XMLelementValueChar"/>
          <w:b w:val="0"/>
        </w:rPr>
        <w:br/>
      </w:r>
      <w:r w:rsidRPr="006903D4">
        <w:rPr>
          <w:rStyle w:val="XMLelementValueChar"/>
          <w:b w:val="0"/>
        </w:rPr>
        <w:tab/>
      </w:r>
      <w:r w:rsidRPr="006903D4">
        <w:rPr>
          <w:rStyle w:val="XMLelementValueChar"/>
          <w:b w:val="0"/>
        </w:rPr>
        <w:tab/>
        <w:t>Attribution — You must give appropriate credit, provide a link to the license, and indicate if changes were made. You may do so in any reasonable manner, but not in any way that suggests the licensor endorses you or your use.</w:t>
      </w:r>
      <w:r w:rsidRPr="006903D4">
        <w:rPr>
          <w:rStyle w:val="XMLelementValueChar"/>
          <w:b w:val="0"/>
        </w:rPr>
        <w:br/>
      </w:r>
      <w:r w:rsidRPr="006903D4">
        <w:rPr>
          <w:rStyle w:val="XMLelementValueChar"/>
          <w:b w:val="0"/>
        </w:rPr>
        <w:tab/>
      </w:r>
      <w:r w:rsidRPr="006903D4">
        <w:rPr>
          <w:rStyle w:val="XMLelementValueChar"/>
          <w:b w:val="0"/>
        </w:rPr>
        <w:tab/>
        <w:t>No additional restrictions — You may not apply legal terms or technological measures that legally restrict others from doing anything the license permits.</w:t>
      </w:r>
      <w:r w:rsidRPr="006903D4">
        <w:rPr>
          <w:rStyle w:val="XMLelementValueChar"/>
          <w:b w:val="0"/>
        </w:rPr>
        <w:br/>
      </w:r>
      <w:r w:rsidRPr="006903D4">
        <w:rPr>
          <w:rStyle w:val="XMLelementValueChar"/>
          <w:b w:val="0"/>
        </w:rPr>
        <w:tab/>
      </w:r>
      <w:r w:rsidRPr="006903D4">
        <w:rPr>
          <w:rStyle w:val="XMLelementValueChar"/>
          <w:b w:val="0"/>
        </w:rPr>
        <w:tab/>
        <w:t>Notices:</w:t>
      </w:r>
      <w:r>
        <w:rPr>
          <w:rStyle w:val="XMLelementValueChar"/>
          <w:b w:val="0"/>
        </w:rPr>
        <w:t xml:space="preserve"> </w:t>
      </w:r>
      <w:r w:rsidRPr="006903D4">
        <w:rPr>
          <w:rStyle w:val="XMLelementValueChar"/>
          <w:b w:val="0"/>
        </w:rPr>
        <w:tab/>
        <w:t>You do not have to comply with the license for elements of the material in the public domain or where your use is permitted by an applicable exception or limitation.</w:t>
      </w:r>
      <w:r w:rsidRPr="006903D4">
        <w:rPr>
          <w:rStyle w:val="XMLelementValueChar"/>
          <w:b w:val="0"/>
        </w:rPr>
        <w:br/>
      </w:r>
      <w:r w:rsidRPr="006903D4">
        <w:rPr>
          <w:rStyle w:val="XMLelementValueChar"/>
          <w:b w:val="0"/>
        </w:rPr>
        <w:tab/>
      </w:r>
      <w:r w:rsidRPr="006903D4">
        <w:rPr>
          <w:rStyle w:val="XMLelementValueChar"/>
          <w:b w:val="0"/>
        </w:rPr>
        <w:tab/>
      </w:r>
      <w:r>
        <w:rPr>
          <w:rStyle w:val="XMLelementValueChar"/>
          <w:b w:val="0"/>
        </w:rPr>
        <w:t xml:space="preserve"> </w:t>
      </w:r>
      <w:r w:rsidRPr="006903D4">
        <w:rPr>
          <w:rStyle w:val="XMLelementValueChar"/>
          <w:b w:val="0"/>
        </w:rPr>
        <w:t>No warranties are given. The license may not give you all of the permissions necessary for your intended use. For example, other rights such as publicity, privacy, or moral rights may limit how you use the material.</w:t>
      </w:r>
    </w:p>
    <w:p w:rsidR="006903D4" w:rsidRDefault="006903D4" w:rsidP="00821744">
      <w:pPr>
        <w:pStyle w:val="XMLelement0"/>
      </w:pPr>
      <w:r>
        <w:rPr>
          <w:rFonts w:ascii="Times New Roman" w:hAnsi="Times New Roman"/>
          <w:color w:val="000096"/>
          <w:sz w:val="24"/>
        </w:rPr>
        <w:lastRenderedPageBreak/>
        <w:t xml:space="preserve">                </w:t>
      </w:r>
      <w:r w:rsidRPr="006903D4">
        <w:t xml:space="preserve">  &lt;/gco:CharacterString&gt;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t>&lt;gmd:useConstraints&gt;</w:t>
      </w:r>
      <w:r w:rsidRPr="006903D4">
        <w:br/>
      </w:r>
      <w:r w:rsidRPr="006903D4">
        <w:tab/>
      </w:r>
      <w:r w:rsidRPr="006903D4">
        <w:tab/>
      </w:r>
      <w:r w:rsidRPr="006903D4">
        <w:tab/>
      </w:r>
      <w:r w:rsidRPr="006903D4">
        <w:tab/>
      </w:r>
      <w:r w:rsidRPr="006903D4">
        <w:tab/>
      </w:r>
      <w:r w:rsidRPr="006903D4">
        <w:tab/>
        <w:t xml:space="preserve">&lt;gmd:MD_RestrictionCode </w:t>
      </w:r>
      <w:r w:rsidRPr="006903D4">
        <w:rPr>
          <w:rStyle w:val="XMLattributeChar0"/>
        </w:rPr>
        <w:t>codeList="</w:t>
      </w:r>
      <w:r w:rsidRPr="006903D4">
        <w:rPr>
          <w:rStyle w:val="XMLattributeValueChar"/>
        </w:rPr>
        <w:t>http://standards.iso.org/ittf/PubliclyAvailableStandards/ISO_19139_Schemas/resources/Codelist/gmxCodelists.xml#CI_RestrictionCode</w:t>
      </w:r>
      <w:r w:rsidRPr="006903D4">
        <w:rPr>
          <w:rStyle w:val="XMLattributeChar0"/>
        </w:rPr>
        <w:t>"</w:t>
      </w:r>
      <w:r>
        <w:rPr>
          <w:rFonts w:ascii="Times New Roman" w:hAnsi="Times New Roman"/>
          <w:color w:val="F5844C"/>
          <w:sz w:val="24"/>
        </w:rPr>
        <w:t xml:space="preserve"> </w:t>
      </w:r>
      <w:r w:rsidRPr="006903D4">
        <w:rPr>
          <w:rStyle w:val="XMLattributeChar0"/>
        </w:rPr>
        <w:t>codeListValue="</w:t>
      </w:r>
      <w:r w:rsidRPr="006903D4">
        <w:rPr>
          <w:rStyle w:val="XMLattributeValueChar"/>
        </w:rPr>
        <w:t>license</w:t>
      </w:r>
      <w:r w:rsidRPr="006903D4">
        <w:rPr>
          <w:rStyle w:val="XMLattributeChar0"/>
        </w:rPr>
        <w:t>"</w:t>
      </w:r>
      <w:r>
        <w:rPr>
          <w:rFonts w:ascii="Times New Roman" w:hAnsi="Times New Roman"/>
          <w:color w:val="000096"/>
          <w:sz w:val="24"/>
        </w:rPr>
        <w:t>/&gt;</w:t>
      </w:r>
      <w:r>
        <w:rPr>
          <w:rFonts w:ascii="Times New Roman" w:hAnsi="Times New Roman"/>
          <w:color w:val="000000"/>
          <w:sz w:val="24"/>
        </w:rPr>
        <w:br/>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sidRPr="006903D4">
        <w:t>&lt;/gmd:useConstraints&gt;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t>&lt;/gmd:resourceConstraints</w:t>
      </w:r>
      <w:r>
        <w:rPr>
          <w:rFonts w:ascii="Times New Roman" w:hAnsi="Times New Roman"/>
          <w:color w:val="000096"/>
          <w:sz w:val="24"/>
        </w:rPr>
        <w:t>&gt;</w:t>
      </w:r>
    </w:p>
    <w:p w:rsidR="006903D4" w:rsidRDefault="006903D4" w:rsidP="00821744">
      <w:pPr>
        <w:pStyle w:val="XMLelement0"/>
      </w:pP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lastRenderedPageBreak/>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lastRenderedPageBreak/>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lastRenderedPageBreak/>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lastRenderedPageBreak/>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lastRenderedPageBreak/>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lastRenderedPageBreak/>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lastRenderedPageBreak/>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lastRenderedPageBreak/>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commentRangeStart w:id="179"/>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commentRangeEnd w:id="179"/>
      <w:r w:rsidR="008807CA">
        <w:rPr>
          <w:rStyle w:val="CommentReference"/>
          <w:color w:val="000000" w:themeColor="text1"/>
        </w:rPr>
        <w:commentReference w:id="179"/>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lastRenderedPageBreak/>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lastRenderedPageBreak/>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80" w:name="_Ref358705078"/>
      <w:bookmarkStart w:id="181" w:name="_Toc381426803"/>
      <w:r w:rsidRPr="00B9035C">
        <w:rPr>
          <w:rStyle w:val="LineNumber"/>
          <w:highlight w:val="yellow"/>
        </w:rPr>
        <w:t>ISO19110 Feature Catalog example</w:t>
      </w:r>
      <w:bookmarkEnd w:id="180"/>
      <w:bookmarkEnd w:id="181"/>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5"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8"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r>
      <w:r w:rsidRPr="00522388">
        <w:rPr>
          <w:highlight w:val="yellow"/>
        </w:rPr>
        <w:lastRenderedPageBreak/>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r>
      <w:r w:rsidR="00CB3EB8" w:rsidRPr="00522388">
        <w:rPr>
          <w:highlight w:val="yellow"/>
        </w:rPr>
        <w:lastRenderedPageBreak/>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r>
      <w:r w:rsidR="00CB3EB8" w:rsidRPr="00522388">
        <w:rPr>
          <w:highlight w:val="yellow"/>
        </w:rPr>
        <w:lastRenderedPageBreak/>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r>
      <w:r w:rsidR="00CB3EB8" w:rsidRPr="00522388">
        <w:rPr>
          <w:highlight w:val="yellow"/>
        </w:rPr>
        <w:lastRenderedPageBreak/>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9" w:author="Stephen Richard" w:date="2014-03-01T08:42:00Z" w:initials="smr">
    <w:p w:rsidR="00C1044C" w:rsidRDefault="00C1044C">
      <w:pPr>
        <w:pStyle w:val="CommentText"/>
      </w:pPr>
      <w:r>
        <w:rPr>
          <w:rStyle w:val="CommentReference"/>
        </w:rPr>
        <w:annotationRef/>
      </w:r>
      <w:r>
        <w:t>This section needs review; distinguish metadata constratints from resource constraints more clearly.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2EC" w:rsidRDefault="00C172EC">
      <w:r>
        <w:separator/>
      </w:r>
    </w:p>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endnote>
  <w:endnote w:type="continuationSeparator" w:id="0">
    <w:p w:rsidR="00C172EC" w:rsidRDefault="00C172EC">
      <w:r>
        <w:continuationSeparator/>
      </w:r>
    </w:p>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embedRegular r:id="rId1" w:subsetted="1" w:fontKey="{53DF5741-F7C2-469B-B1A1-3EE37836F0E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2" w:fontKey="{849ACE60-9536-4EAD-84C9-EEC5D8110C18}"/>
    <w:embedBold r:id="rId3" w:fontKey="{5EC69107-B59C-4BE5-8996-017ECBCADD4E}"/>
    <w:embedItalic r:id="rId4" w:fontKey="{C5829388-CA9B-42E1-B5D2-463B52BFD82D}"/>
    <w:embedBoldItalic r:id="rId5" w:fontKey="{8DDA9CC6-FF5D-4A21-A255-A8EB7E12975F}"/>
  </w:font>
  <w:font w:name="Courier New">
    <w:panose1 w:val="02070309020205020404"/>
    <w:charset w:val="00"/>
    <w:family w:val="modern"/>
    <w:pitch w:val="fixed"/>
    <w:sig w:usb0="E0002AFF" w:usb1="C0007843" w:usb2="00000009" w:usb3="00000000" w:csb0="000001FF" w:csb1="00000000"/>
    <w:embedRegular r:id="rId6" w:fontKey="{3ECCEE40-24AF-4980-993E-ED8B97CD6D89}"/>
    <w:embedBold r:id="rId7" w:fontKey="{A38C5E59-71A6-46D6-954E-A48E65F4DDD9}"/>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8" w:fontKey="{F5774BEA-B07B-41E4-9931-ACED55424202}"/>
    <w:embedItalic r:id="rId9" w:fontKey="{D036E9B1-BC4E-4582-A5DB-B4D55827729C}"/>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0" w:subsetted="1" w:fontKey="{580D3112-F479-48F6-8ADF-A04F9C934F3A}"/>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Pr>
      <w:pStyle w:val="Footer"/>
      <w:tabs>
        <w:tab w:val="clear" w:pos="8640"/>
        <w:tab w:val="right" w:pos="9360"/>
      </w:tabs>
      <w:spacing w:after="0"/>
      <w:rPr>
        <w:sz w:val="16"/>
        <w:szCs w:val="16"/>
        <w:lang w:eastAsia="ja-JP"/>
      </w:rPr>
    </w:pPr>
    <w:r>
      <w:rPr>
        <w:rStyle w:val="Hyperlink"/>
        <w:color w:val="auto"/>
        <w:lang w:eastAsia="ja-JP"/>
      </w:rPr>
      <w:t>usgin_iso_metadata_1.2.x</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Pr>
        <w:noProof/>
        <w:sz w:val="16"/>
        <w:szCs w:val="16"/>
        <w:lang w:eastAsia="ja-JP"/>
      </w:rPr>
      <w:t>23 January 2014</w:t>
    </w:r>
    <w:r>
      <w:rPr>
        <w:sz w:val="16"/>
        <w:szCs w:val="16"/>
        <w:lang w:eastAsia="ja-JP"/>
      </w:rPr>
      <w:fldChar w:fldCharType="end"/>
    </w:r>
  </w:p>
  <w:p w:rsidR="00C1044C" w:rsidRDefault="00C1044C">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040F33">
      <w:rPr>
        <w:rStyle w:val="PageNumber"/>
        <w:noProof/>
        <w:sz w:val="16"/>
        <w:szCs w:val="16"/>
      </w:rPr>
      <w:t>9</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040F33">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C1044C" w:rsidRDefault="00C1044C">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2EC" w:rsidRDefault="00C172EC">
      <w:r>
        <w:separator/>
      </w:r>
    </w:p>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footnote>
  <w:footnote w:type="continuationSeparator" w:id="0">
    <w:p w:rsidR="00C172EC" w:rsidRDefault="00C172EC">
      <w:r>
        <w:continuationSeparator/>
      </w:r>
    </w:p>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p w:rsidR="00C172EC" w:rsidRDefault="00C172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 w:rsidR="00C1044C" w:rsidRDefault="00C1044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6AA0"/>
    <w:rsid w:val="00037BFD"/>
    <w:rsid w:val="000408F1"/>
    <w:rsid w:val="00040BA4"/>
    <w:rsid w:val="00040F33"/>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B7581"/>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08D"/>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47B6"/>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28"/>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08D"/>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87C26"/>
    <w:rsid w:val="006903D4"/>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6D17"/>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7CA"/>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3E08"/>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BF6EE8"/>
    <w:rsid w:val="00C0079E"/>
    <w:rsid w:val="00C045A1"/>
    <w:rsid w:val="00C06453"/>
    <w:rsid w:val="00C1044C"/>
    <w:rsid w:val="00C10585"/>
    <w:rsid w:val="00C11577"/>
    <w:rsid w:val="00C13B83"/>
    <w:rsid w:val="00C1636F"/>
    <w:rsid w:val="00C163E4"/>
    <w:rsid w:val="00C16BDF"/>
    <w:rsid w:val="00C172EC"/>
    <w:rsid w:val="00C17556"/>
    <w:rsid w:val="00C2218D"/>
    <w:rsid w:val="00C23FBD"/>
    <w:rsid w:val="00C2578B"/>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45791496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loc.gov/cds/downloads/FRBR.PDF" TargetMode="External"/><Relationship Id="rId84" Type="http://schemas.openxmlformats.org/officeDocument/2006/relationships/hyperlink" Target="http://www.opengeospatial.org/standards/sos" TargetMode="External"/><Relationship Id="rId89" Type="http://schemas.openxmlformats.org/officeDocument/2006/relationships/hyperlink" Target="http://www.isotc211.org/2005/gmd" TargetMode="External"/><Relationship Id="rId97" Type="http://schemas.openxmlformats.org/officeDocument/2006/relationships/hyperlink" Target="http://www.w3.org/2001/XMLSchema-instance" TargetMode="External"/><Relationship Id="rId7" Type="http://schemas.openxmlformats.org/officeDocument/2006/relationships/footnotes" Target="footnotes.xml"/><Relationship Id="rId71" Type="http://schemas.openxmlformats.org/officeDocument/2006/relationships/hyperlink" Target="http://www.loc.gov/standards/iso639-2/php/code_list.php" TargetMode="External"/><Relationship Id="rId92"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dublincore.org/documents/dces/" TargetMode="External"/><Relationship Id="rId79" Type="http://schemas.openxmlformats.org/officeDocument/2006/relationships/hyperlink" Target="http://dclite4g.xmlns.com/ws.rdf" TargetMode="External"/><Relationship Id="rId87" Type="http://schemas.openxmlformats.org/officeDocument/2006/relationships/hyperlink" Target="http://www.opendap.org/pdf/ESE-RFC-004v1.1.pdf"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ogc/glossary/c" TargetMode="External"/><Relationship Id="rId90" Type="http://schemas.openxmlformats.org/officeDocument/2006/relationships/hyperlink" Target="http://www.isotc211.org/2005/resources/Codelist/gmxCodelists.xml" TargetMode="External"/><Relationship Id="rId95" Type="http://schemas.openxmlformats.org/officeDocument/2006/relationships/hyperlink" Target="http://www.opengis.net/gml/3.2"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 TargetMode="External"/><Relationship Id="rId77" Type="http://schemas.openxmlformats.org/officeDocument/2006/relationships/hyperlink" Target="http://www.ukoln.ac.uk/metadata/rslp/model/amcc-v31.pdf"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eader" Target="header3.xml"/><Relationship Id="rId80" Type="http://schemas.openxmlformats.org/officeDocument/2006/relationships/hyperlink" Target="http://www.opengeospatial.org/standards/wms" TargetMode="External"/><Relationship Id="rId85" Type="http://schemas.openxmlformats.org/officeDocument/2006/relationships/hyperlink" Target="http://www.opengeospatial.org/standards/wps" TargetMode="External"/><Relationship Id="rId93" Type="http://schemas.openxmlformats.org/officeDocument/2006/relationships/hyperlink" Target="http://www.isotc211.org/2005/gfc" TargetMode="External"/><Relationship Id="rId98" Type="http://schemas.openxmlformats.org/officeDocument/2006/relationships/hyperlink" Target="http://www.isotc211.org/2005/gfc%20http://www.isotc211.org/2005/gfc/gfc.xsd" TargetMode="Externa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fgdc.gov/nap/metadata/register/registerItemClasses.html" TargetMode="External"/><Relationship Id="rId75" Type="http://schemas.openxmlformats.org/officeDocument/2006/relationships/hyperlink" Target="http://inspire.jrc.ec.europa.eu/index.cfm/pageid/101" TargetMode="External"/><Relationship Id="rId83" Type="http://schemas.openxmlformats.org/officeDocument/2006/relationships/hyperlink" Target="http://www.opengeospatial.org/standards/cat" TargetMode="External"/><Relationship Id="rId88" Type="http://schemas.openxmlformats.org/officeDocument/2006/relationships/hyperlink" Target="http://www.isotc211.org/2005/resources/Codelist/gmxCodelists.xml"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isotc211.org/2005/gm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osdm.gov.au/Metadata/ANZLIC+metadata+resources/default.aspx" TargetMode="External"/><Relationship Id="rId78" Type="http://schemas.openxmlformats.org/officeDocument/2006/relationships/hyperlink" Target="http://lab.usgin.org/profiles/doc/metadata-content-recommendations" TargetMode="External"/><Relationship Id="rId81" Type="http://schemas.openxmlformats.org/officeDocument/2006/relationships/hyperlink" Target="http://www.opengeospatial.org/standards/wfs" TargetMode="External"/><Relationship Id="rId86" Type="http://schemas.openxmlformats.org/officeDocument/2006/relationships/hyperlink" Target="http://opendap.org/" TargetMode="External"/><Relationship Id="rId94" Type="http://schemas.openxmlformats.org/officeDocument/2006/relationships/hyperlink" Target="http://www.isotc211.org/2005/gfc"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13010-7493-4CAC-BE27-5DC41B8AC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2330</TotalTime>
  <Pages>1</Pages>
  <Words>46950</Words>
  <Characters>267615</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313938</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67</cp:revision>
  <cp:lastPrinted>2010-11-18T22:34:00Z</cp:lastPrinted>
  <dcterms:created xsi:type="dcterms:W3CDTF">2013-07-17T20:45:00Z</dcterms:created>
  <dcterms:modified xsi:type="dcterms:W3CDTF">2014-03-01T20:59:00Z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